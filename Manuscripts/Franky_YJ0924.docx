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5B7F6E">
      <w:pPr>
        <w:pStyle w:val="BodyText"/>
        <w:spacing w:line="360" w:lineRule="auto"/>
        <w:ind w:left="0"/>
        <w:rPr>
          <w:rFonts w:eastAsiaTheme="minorEastAsia"/>
          <w:b/>
          <w:sz w:val="32"/>
          <w:szCs w:val="12"/>
          <w:lang w:eastAsia="ko-KR"/>
        </w:rPr>
      </w:pPr>
    </w:p>
    <w:p w14:paraId="68F9DD6E" w14:textId="26618B78" w:rsidR="00D3651D" w:rsidRPr="00936392" w:rsidRDefault="00D3651D" w:rsidP="005B7F6E">
      <w:pPr>
        <w:pStyle w:val="BodyText"/>
        <w:spacing w:line="360" w:lineRule="auto"/>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Yifan</w:t>
      </w:r>
      <w:proofErr w:type="spellEnd"/>
      <w:r w:rsidRPr="00936392">
        <w:rPr>
          <w:rFonts w:eastAsiaTheme="minorEastAsia" w:hint="eastAsia"/>
          <w:bCs/>
          <w:sz w:val="22"/>
          <w:szCs w:val="6"/>
          <w:lang w:eastAsia="ko-KR"/>
        </w:rPr>
        <w:t xml:space="preserve"> Zhang</w:t>
      </w:r>
      <w:r w:rsidR="00640A37">
        <w:rPr>
          <w:rFonts w:eastAsiaTheme="minorEastAsia" w:hint="eastAsia"/>
          <w:bCs/>
          <w:sz w:val="22"/>
          <w:szCs w:val="6"/>
          <w:vertAlign w:val="superscript"/>
          <w:lang w:eastAsia="ko-KR"/>
        </w:rPr>
        <w:t>1</w:t>
      </w:r>
      <w:r w:rsidRPr="00936392">
        <w:rPr>
          <w:rFonts w:eastAsiaTheme="minorEastAsia" w:hint="eastAsia"/>
          <w:bCs/>
          <w:sz w:val="22"/>
          <w:szCs w:val="6"/>
          <w:lang w:eastAsia="ko-KR"/>
        </w:rPr>
        <w:t>, Won Chang</w:t>
      </w:r>
      <w:r w:rsidR="00640A37">
        <w:rPr>
          <w:rFonts w:eastAsiaTheme="minorEastAsia" w:hint="eastAsia"/>
          <w:bCs/>
          <w:sz w:val="22"/>
          <w:szCs w:val="6"/>
          <w:vertAlign w:val="superscript"/>
          <w:lang w:eastAsia="ko-KR"/>
        </w:rPr>
        <w:t>2</w:t>
      </w:r>
      <w:r w:rsidRPr="00936392">
        <w:rPr>
          <w:rFonts w:eastAsiaTheme="minorEastAsia" w:hint="eastAsia"/>
          <w:bCs/>
          <w:sz w:val="22"/>
          <w:szCs w:val="6"/>
          <w:lang w:eastAsia="ko-KR"/>
        </w:rPr>
        <w:t>, Kevin Diekhuis</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Jaehun</w:t>
      </w:r>
      <w:proofErr w:type="spellEnd"/>
      <w:r w:rsidRPr="00936392">
        <w:rPr>
          <w:rFonts w:eastAsiaTheme="minorEastAsia" w:hint="eastAsia"/>
          <w:bCs/>
          <w:sz w:val="22"/>
          <w:szCs w:val="6"/>
          <w:lang w:eastAsia="ko-KR"/>
        </w:rPr>
        <w:t xml:space="preserve"> Jung</w:t>
      </w:r>
      <w:r w:rsidR="00640A37">
        <w:rPr>
          <w:rFonts w:eastAsiaTheme="minorEastAsia" w:hint="eastAsia"/>
          <w:bCs/>
          <w:sz w:val="22"/>
          <w:szCs w:val="6"/>
          <w:vertAlign w:val="superscript"/>
          <w:lang w:eastAsia="ko-KR"/>
        </w:rPr>
        <w:t>4</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Youngji</w:t>
      </w:r>
      <w:proofErr w:type="spellEnd"/>
      <w:r w:rsidRPr="00936392">
        <w:rPr>
          <w:rFonts w:eastAsiaTheme="minorEastAsia" w:hint="eastAsia"/>
          <w:bCs/>
          <w:sz w:val="22"/>
          <w:szCs w:val="6"/>
          <w:lang w:eastAsia="ko-KR"/>
        </w:rPr>
        <w:t xml:space="preserve"> Jo</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Donghyun</w:t>
      </w:r>
      <w:proofErr w:type="spellEnd"/>
      <w:r w:rsidRPr="00936392">
        <w:rPr>
          <w:rFonts w:eastAsiaTheme="minorEastAsia" w:hint="eastAsia"/>
          <w:bCs/>
          <w:sz w:val="22"/>
          <w:szCs w:val="6"/>
          <w:lang w:eastAsia="ko-KR"/>
        </w:rPr>
        <w:t xml:space="preserve"> Kim</w:t>
      </w:r>
      <w:r w:rsidR="00640A37">
        <w:rPr>
          <w:rFonts w:eastAsiaTheme="minorEastAsia" w:hint="eastAsia"/>
          <w:bCs/>
          <w:sz w:val="22"/>
          <w:szCs w:val="6"/>
          <w:vertAlign w:val="superscript"/>
          <w:lang w:eastAsia="ko-KR"/>
        </w:rPr>
        <w:t>5</w:t>
      </w:r>
      <w:r w:rsidRPr="00936392">
        <w:rPr>
          <w:rFonts w:eastAsiaTheme="minorEastAsia" w:hint="eastAsia"/>
          <w:bCs/>
          <w:sz w:val="22"/>
          <w:szCs w:val="6"/>
          <w:lang w:eastAsia="ko-KR"/>
        </w:rPr>
        <w:t>*</w:t>
      </w:r>
    </w:p>
    <w:p w14:paraId="54B0AD8F" w14:textId="77777777" w:rsidR="00D3651D" w:rsidRDefault="00D3651D" w:rsidP="005B7F6E">
      <w:pPr>
        <w:pStyle w:val="BodyText"/>
        <w:spacing w:line="360" w:lineRule="auto"/>
        <w:ind w:left="0"/>
        <w:rPr>
          <w:rFonts w:eastAsiaTheme="minorEastAsia"/>
          <w:b/>
          <w:sz w:val="32"/>
          <w:szCs w:val="12"/>
          <w:lang w:eastAsia="ko-KR"/>
        </w:rPr>
      </w:pPr>
    </w:p>
    <w:p w14:paraId="18FF36AC" w14:textId="77777777" w:rsidR="00D3651D" w:rsidRPr="00936392" w:rsidRDefault="00D3651D" w:rsidP="005B7F6E">
      <w:pPr>
        <w:pStyle w:val="BodyText"/>
        <w:spacing w:line="360" w:lineRule="auto"/>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04A8530F" w:rsidR="00D3651D" w:rsidRDefault="00D3651D" w:rsidP="00640A37">
      <w:pPr>
        <w:pStyle w:val="BodyText"/>
        <w:numPr>
          <w:ilvl w:val="0"/>
          <w:numId w:val="5"/>
        </w:numPr>
        <w:spacing w:line="360" w:lineRule="auto"/>
        <w:rPr>
          <w:rFonts w:eastAsiaTheme="minorEastAsia"/>
          <w:sz w:val="22"/>
          <w:szCs w:val="22"/>
          <w:lang w:eastAsia="ko-KR"/>
        </w:rPr>
      </w:pPr>
      <w:r w:rsidRPr="00936392">
        <w:rPr>
          <w:sz w:val="22"/>
          <w:szCs w:val="22"/>
        </w:rPr>
        <w:t>Department of Statistics, University of Connecticut</w:t>
      </w:r>
    </w:p>
    <w:p w14:paraId="28289397" w14:textId="40007146" w:rsidR="00640A37" w:rsidRPr="00640A37" w:rsidRDefault="00640A37" w:rsidP="00640A37">
      <w:pPr>
        <w:pStyle w:val="BodyText"/>
        <w:numPr>
          <w:ilvl w:val="0"/>
          <w:numId w:val="5"/>
        </w:numPr>
        <w:spacing w:line="360" w:lineRule="auto"/>
        <w:rPr>
          <w:rFonts w:eastAsiaTheme="minorEastAsia"/>
          <w:sz w:val="22"/>
          <w:szCs w:val="22"/>
          <w:lang w:eastAsia="ko-KR"/>
        </w:rPr>
      </w:pPr>
      <w:r>
        <w:rPr>
          <w:rFonts w:eastAsiaTheme="minorEastAsia" w:hint="eastAsia"/>
          <w:sz w:val="22"/>
          <w:szCs w:val="22"/>
          <w:lang w:eastAsia="ko-KR"/>
        </w:rPr>
        <w:t>Department of Statistics, Seoul National University</w:t>
      </w:r>
    </w:p>
    <w:p w14:paraId="66502AC0" w14:textId="3301F324" w:rsidR="00D3651D" w:rsidRDefault="00D3651D" w:rsidP="00640A37">
      <w:pPr>
        <w:pStyle w:val="BodyText"/>
        <w:numPr>
          <w:ilvl w:val="0"/>
          <w:numId w:val="5"/>
        </w:numPr>
        <w:spacing w:before="13" w:line="360" w:lineRule="auto"/>
        <w:ind w:right="2724"/>
        <w:jc w:val="both"/>
        <w:rPr>
          <w:rFonts w:eastAsiaTheme="minorEastAsia"/>
          <w:sz w:val="22"/>
          <w:szCs w:val="22"/>
          <w:lang w:eastAsia="ko-KR"/>
        </w:rPr>
      </w:pPr>
      <w:r w:rsidRPr="00936392">
        <w:rPr>
          <w:sz w:val="22"/>
          <w:szCs w:val="22"/>
        </w:rPr>
        <w:t xml:space="preserve">Department of Public Health Sciences, </w:t>
      </w:r>
      <w:r w:rsidR="00EC226C">
        <w:rPr>
          <w:rFonts w:eastAsiaTheme="minorEastAsia" w:hint="eastAsia"/>
          <w:sz w:val="22"/>
          <w:szCs w:val="22"/>
          <w:lang w:eastAsia="ko-KR"/>
        </w:rPr>
        <w:t xml:space="preserve">School of Medicine, </w:t>
      </w:r>
      <w:r w:rsidRPr="00936392">
        <w:rPr>
          <w:sz w:val="22"/>
          <w:szCs w:val="22"/>
        </w:rPr>
        <w:t>UConn Health</w:t>
      </w:r>
    </w:p>
    <w:p w14:paraId="711B6722" w14:textId="619180E7" w:rsidR="00EC226C" w:rsidRDefault="00EC226C" w:rsidP="00640A37">
      <w:pPr>
        <w:pStyle w:val="BodyText"/>
        <w:numPr>
          <w:ilvl w:val="0"/>
          <w:numId w:val="5"/>
        </w:numPr>
        <w:spacing w:before="13" w:line="360" w:lineRule="auto"/>
        <w:ind w:right="2724"/>
        <w:jc w:val="both"/>
        <w:rPr>
          <w:rFonts w:eastAsiaTheme="minorEastAsia"/>
          <w:sz w:val="22"/>
          <w:szCs w:val="22"/>
          <w:lang w:eastAsia="ko-KR"/>
        </w:rPr>
      </w:pPr>
      <w:r>
        <w:rPr>
          <w:rFonts w:eastAsiaTheme="minorEastAsia" w:hint="eastAsia"/>
          <w:sz w:val="22"/>
          <w:szCs w:val="22"/>
          <w:lang w:eastAsia="ko-KR"/>
        </w:rPr>
        <w:t xml:space="preserve">Department of Preventive Medicine, </w:t>
      </w:r>
      <w:r w:rsidR="00640A37">
        <w:rPr>
          <w:rFonts w:eastAsiaTheme="minorEastAsia" w:hint="eastAsia"/>
          <w:sz w:val="22"/>
          <w:szCs w:val="22"/>
          <w:lang w:eastAsia="ko-KR"/>
        </w:rPr>
        <w:t>School of Medicine, Korea University</w:t>
      </w:r>
    </w:p>
    <w:p w14:paraId="5B4F4EC5" w14:textId="6D2E4BA0" w:rsidR="00EC226C" w:rsidRPr="00EC226C" w:rsidRDefault="00640A37" w:rsidP="00640A37">
      <w:pPr>
        <w:pStyle w:val="BodyText"/>
        <w:numPr>
          <w:ilvl w:val="0"/>
          <w:numId w:val="5"/>
        </w:numPr>
        <w:spacing w:before="13" w:line="360" w:lineRule="auto"/>
        <w:ind w:right="2724"/>
        <w:jc w:val="both"/>
        <w:rPr>
          <w:rFonts w:eastAsiaTheme="minorEastAsia"/>
          <w:sz w:val="22"/>
          <w:szCs w:val="22"/>
          <w:lang w:eastAsia="ko-KR"/>
        </w:rPr>
      </w:pPr>
      <w:r>
        <w:rPr>
          <w:rFonts w:eastAsiaTheme="minorEastAsia" w:hint="eastAsia"/>
          <w:sz w:val="22"/>
          <w:szCs w:val="22"/>
          <w:lang w:eastAsia="ko-KR"/>
        </w:rPr>
        <w:t xml:space="preserve">Department of XX, </w:t>
      </w:r>
      <w:r w:rsidR="00EC226C">
        <w:rPr>
          <w:rFonts w:eastAsiaTheme="minorEastAsia" w:hint="eastAsia"/>
          <w:sz w:val="22"/>
          <w:szCs w:val="22"/>
          <w:lang w:eastAsia="ko-KR"/>
        </w:rPr>
        <w:t xml:space="preserve">School of Medicine, </w:t>
      </w:r>
      <w:proofErr w:type="spellStart"/>
      <w:r w:rsidR="00EC226C">
        <w:rPr>
          <w:rFonts w:eastAsiaTheme="minorEastAsia" w:hint="eastAsia"/>
          <w:sz w:val="22"/>
          <w:szCs w:val="22"/>
          <w:lang w:eastAsia="ko-KR"/>
        </w:rPr>
        <w:t>Hanlim</w:t>
      </w:r>
      <w:proofErr w:type="spellEnd"/>
      <w:r w:rsidR="00EC226C">
        <w:rPr>
          <w:rFonts w:eastAsiaTheme="minorEastAsia" w:hint="eastAsia"/>
          <w:sz w:val="22"/>
          <w:szCs w:val="22"/>
          <w:lang w:eastAsia="ko-KR"/>
        </w:rPr>
        <w:t xml:space="preserve"> University</w:t>
      </w:r>
    </w:p>
    <w:p w14:paraId="2C85015D" w14:textId="77777777" w:rsidR="00D3651D" w:rsidRPr="00936392" w:rsidRDefault="00D3651D" w:rsidP="005B7F6E">
      <w:pPr>
        <w:pStyle w:val="BodyText"/>
        <w:spacing w:before="13" w:line="360" w:lineRule="auto"/>
        <w:ind w:left="0" w:right="2724"/>
        <w:jc w:val="both"/>
        <w:rPr>
          <w:rFonts w:eastAsiaTheme="minorEastAsia"/>
          <w:lang w:eastAsia="ko-KR"/>
        </w:rPr>
      </w:pPr>
    </w:p>
    <w:p w14:paraId="4F71015F" w14:textId="4C6E099D" w:rsidR="00D3651D" w:rsidRPr="0072734B" w:rsidRDefault="009206CF" w:rsidP="005B7F6E">
      <w:pPr>
        <w:pStyle w:val="BodyText"/>
        <w:spacing w:line="360" w:lineRule="auto"/>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5B7F6E">
      <w:pPr>
        <w:pStyle w:val="BodyText"/>
        <w:spacing w:before="13" w:line="360" w:lineRule="auto"/>
        <w:ind w:left="0" w:right="2724"/>
        <w:rPr>
          <w:rFonts w:eastAsiaTheme="minorEastAsia"/>
          <w:sz w:val="22"/>
          <w:szCs w:val="22"/>
          <w:lang w:eastAsia="ko-KR"/>
        </w:rPr>
      </w:pPr>
      <w:hyperlink r:id="rId8"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5B7F6E">
      <w:pPr>
        <w:pStyle w:val="BodyText"/>
        <w:spacing w:before="13" w:line="360" w:lineRule="auto"/>
        <w:ind w:left="0" w:right="2724"/>
        <w:rPr>
          <w:rFonts w:eastAsiaTheme="minorEastAsia"/>
          <w:sz w:val="22"/>
          <w:szCs w:val="22"/>
          <w:lang w:eastAsia="ko-KR"/>
        </w:rPr>
      </w:pPr>
      <w:r>
        <w:rPr>
          <w:rFonts w:eastAsiaTheme="minorEastAsia" w:hint="eastAsia"/>
          <w:sz w:val="22"/>
          <w:szCs w:val="22"/>
          <w:lang w:eastAsia="ko-KR"/>
        </w:rPr>
        <w:t xml:space="preserve">To add </w:t>
      </w:r>
      <w:proofErr w:type="spellStart"/>
      <w:r>
        <w:rPr>
          <w:rFonts w:eastAsiaTheme="minorEastAsia" w:hint="eastAsia"/>
          <w:sz w:val="22"/>
          <w:szCs w:val="22"/>
          <w:lang w:eastAsia="ko-KR"/>
        </w:rPr>
        <w:t>Donghyun</w:t>
      </w:r>
      <w:proofErr w:type="spellEnd"/>
      <w:r>
        <w:rPr>
          <w:rFonts w:eastAsiaTheme="minorEastAsia" w:hint="eastAsia"/>
          <w:sz w:val="22"/>
          <w:szCs w:val="22"/>
          <w:lang w:eastAsia="ko-KR"/>
        </w:rPr>
        <w:t xml:space="preserve"> Kim email</w:t>
      </w:r>
    </w:p>
    <w:p w14:paraId="31EEC869" w14:textId="77777777" w:rsidR="00D3651D" w:rsidRDefault="00D3651D" w:rsidP="005B7F6E">
      <w:pPr>
        <w:pStyle w:val="BodyText"/>
        <w:spacing w:line="360" w:lineRule="auto"/>
        <w:ind w:left="0"/>
        <w:jc w:val="both"/>
        <w:rPr>
          <w:rFonts w:eastAsiaTheme="minorEastAsia"/>
          <w:b/>
          <w:bCs/>
          <w:color w:val="000000"/>
          <w:sz w:val="22"/>
          <w:szCs w:val="22"/>
          <w:lang w:eastAsia="ko-KR"/>
        </w:rPr>
      </w:pPr>
    </w:p>
    <w:p w14:paraId="4D649CE5" w14:textId="55A510C4" w:rsidR="009206CF" w:rsidRDefault="009206CF" w:rsidP="005B7F6E">
      <w:pPr>
        <w:pStyle w:val="BodyText"/>
        <w:spacing w:line="360" w:lineRule="auto"/>
        <w:ind w:left="0"/>
        <w:jc w:val="both"/>
        <w:rPr>
          <w:rFonts w:eastAsiaTheme="minorEastAsia"/>
          <w:b/>
          <w:bCs/>
          <w:color w:val="000000"/>
          <w:sz w:val="22"/>
          <w:szCs w:val="22"/>
          <w:lang w:eastAsia="ko-KR"/>
        </w:rPr>
      </w:pPr>
    </w:p>
    <w:p w14:paraId="1A1D4C2C" w14:textId="77777777" w:rsidR="0072734B" w:rsidRDefault="0072734B" w:rsidP="005B7F6E">
      <w:pPr>
        <w:pStyle w:val="BodyText"/>
        <w:spacing w:line="360" w:lineRule="auto"/>
        <w:ind w:left="0"/>
        <w:jc w:val="both"/>
        <w:rPr>
          <w:rFonts w:eastAsiaTheme="minorEastAsia"/>
          <w:b/>
          <w:bCs/>
          <w:color w:val="000000"/>
          <w:sz w:val="22"/>
          <w:szCs w:val="22"/>
          <w:lang w:eastAsia="ko-KR"/>
        </w:rPr>
      </w:pPr>
    </w:p>
    <w:p w14:paraId="201C0610" w14:textId="397C3A0B" w:rsidR="00D3651D" w:rsidRPr="008126BD" w:rsidRDefault="00D3651D" w:rsidP="005B7F6E">
      <w:pPr>
        <w:pStyle w:val="BodyText"/>
        <w:spacing w:line="360"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t>Abstract</w:t>
      </w:r>
      <w:r w:rsidR="00DD6957">
        <w:rPr>
          <w:rFonts w:eastAsiaTheme="minorEastAsia" w:hint="eastAsia"/>
          <w:b/>
          <w:bCs/>
          <w:color w:val="000000"/>
          <w:sz w:val="22"/>
          <w:szCs w:val="22"/>
          <w:lang w:eastAsia="ko-KR"/>
        </w:rPr>
        <w:t xml:space="preserve"> (3</w:t>
      </w:r>
      <w:r w:rsidR="00C76248">
        <w:rPr>
          <w:rFonts w:eastAsiaTheme="minorEastAsia" w:hint="eastAsia"/>
          <w:b/>
          <w:bCs/>
          <w:color w:val="000000"/>
          <w:sz w:val="22"/>
          <w:szCs w:val="22"/>
          <w:lang w:eastAsia="ko-KR"/>
        </w:rPr>
        <w:t>0</w:t>
      </w:r>
      <w:r w:rsidR="002533E9">
        <w:rPr>
          <w:rFonts w:eastAsiaTheme="minorEastAsia" w:hint="eastAsia"/>
          <w:b/>
          <w:bCs/>
          <w:color w:val="000000"/>
          <w:sz w:val="22"/>
          <w:szCs w:val="22"/>
          <w:lang w:eastAsia="ko-KR"/>
        </w:rPr>
        <w:t>4</w:t>
      </w:r>
      <w:r w:rsidR="00DD6957">
        <w:rPr>
          <w:rFonts w:eastAsiaTheme="minorEastAsia" w:hint="eastAsia"/>
          <w:b/>
          <w:bCs/>
          <w:color w:val="000000"/>
          <w:sz w:val="22"/>
          <w:szCs w:val="22"/>
          <w:lang w:eastAsia="ko-KR"/>
        </w:rPr>
        <w:t xml:space="preserve"> words)</w:t>
      </w:r>
    </w:p>
    <w:p w14:paraId="6E2160E9" w14:textId="77777777" w:rsidR="00D3651D" w:rsidRPr="008126BD" w:rsidRDefault="00D3651D" w:rsidP="005B7F6E">
      <w:pPr>
        <w:pStyle w:val="BodyText"/>
        <w:spacing w:line="360" w:lineRule="auto"/>
        <w:ind w:left="0"/>
        <w:jc w:val="both"/>
        <w:rPr>
          <w:rFonts w:eastAsiaTheme="minorEastAsia"/>
          <w:color w:val="000000"/>
          <w:sz w:val="22"/>
          <w:szCs w:val="22"/>
          <w:lang w:eastAsia="ko-KR"/>
        </w:rPr>
      </w:pPr>
    </w:p>
    <w:p w14:paraId="118FC754" w14:textId="313A2A69" w:rsidR="00D3651D" w:rsidRPr="008126BD" w:rsidRDefault="00D3651D" w:rsidP="005B7F6E">
      <w:pPr>
        <w:pStyle w:val="BodyText"/>
        <w:spacing w:line="360" w:lineRule="auto"/>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005C5BA9" w:rsidRPr="005C5BA9">
        <w:rPr>
          <w:rFonts w:eastAsiaTheme="minorEastAsia"/>
          <w:color w:val="000000"/>
          <w:sz w:val="22"/>
          <w:szCs w:val="22"/>
          <w:lang w:eastAsia="ko-KR"/>
        </w:rPr>
        <w:t>Immunogenicity research indicates that the effectiveness of vaccines might decline over tim</w:t>
      </w:r>
      <w:r w:rsidR="005C5BA9">
        <w:rPr>
          <w:rFonts w:eastAsiaTheme="minorEastAsia" w:hint="eastAsia"/>
          <w:color w:val="000000"/>
          <w:sz w:val="22"/>
          <w:szCs w:val="22"/>
          <w:lang w:eastAsia="ko-KR"/>
        </w:rPr>
        <w:t>e</w:t>
      </w:r>
      <w:r w:rsidR="005C5BA9" w:rsidRPr="00A42CCC">
        <w:rPr>
          <w:rFonts w:eastAsiaTheme="minorEastAsia"/>
          <w:color w:val="000000"/>
          <w:sz w:val="22"/>
          <w:szCs w:val="22"/>
        </w:rPr>
        <w:t xml:space="preserve">, </w:t>
      </w:r>
      <w:r w:rsidR="005C5BA9">
        <w:rPr>
          <w:rFonts w:eastAsiaTheme="minorEastAsia" w:hint="eastAsia"/>
          <w:color w:val="000000"/>
          <w:sz w:val="22"/>
          <w:szCs w:val="22"/>
          <w:lang w:eastAsia="ko-KR"/>
        </w:rPr>
        <w:t>although</w:t>
      </w:r>
      <w:r w:rsidR="005C5BA9" w:rsidRPr="00A42CCC">
        <w:rPr>
          <w:rFonts w:eastAsiaTheme="minorEastAsia"/>
          <w:sz w:val="22"/>
          <w:szCs w:val="22"/>
          <w:lang w:eastAsia="ko-KR"/>
        </w:rPr>
        <w:t xml:space="preserve"> </w:t>
      </w:r>
      <w:r w:rsidR="005C5BA9" w:rsidRPr="005C5BA9">
        <w:rPr>
          <w:rFonts w:eastAsiaTheme="minorEastAsia"/>
          <w:sz w:val="22"/>
          <w:szCs w:val="22"/>
          <w:lang w:eastAsia="ko-KR"/>
        </w:rPr>
        <w:t xml:space="preserve">it is not clear how this reduction translates to </w:t>
      </w:r>
      <w:r w:rsidR="005C5BA9">
        <w:rPr>
          <w:rFonts w:eastAsiaTheme="minorEastAsia" w:hint="eastAsia"/>
          <w:sz w:val="22"/>
          <w:szCs w:val="22"/>
          <w:lang w:eastAsia="ko-KR"/>
        </w:rPr>
        <w:t xml:space="preserve">protective </w:t>
      </w:r>
      <w:r w:rsidR="005C5BA9" w:rsidRPr="005C5BA9">
        <w:rPr>
          <w:rFonts w:eastAsiaTheme="minorEastAsia"/>
          <w:sz w:val="22"/>
          <w:szCs w:val="22"/>
          <w:lang w:eastAsia="ko-KR"/>
        </w:rPr>
        <w:t>effectiveness</w:t>
      </w:r>
      <w:r w:rsidR="005C5BA9">
        <w:rPr>
          <w:rFonts w:eastAsiaTheme="minorEastAsia" w:hint="eastAsia"/>
          <w:sz w:val="22"/>
          <w:szCs w:val="22"/>
          <w:lang w:eastAsia="ko-KR"/>
        </w:rPr>
        <w:t xml:space="preserve"> against breakthrough infections. </w:t>
      </w:r>
      <w:r w:rsidR="002533E9">
        <w:rPr>
          <w:rFonts w:eastAsiaTheme="minorEastAsia" w:hint="eastAsia"/>
          <w:color w:val="000000"/>
          <w:sz w:val="22"/>
          <w:szCs w:val="22"/>
          <w:lang w:eastAsia="ko-KR"/>
        </w:rPr>
        <w:t xml:space="preserve">We </w:t>
      </w:r>
      <w:r w:rsidRPr="008126BD">
        <w:rPr>
          <w:rFonts w:eastAsiaTheme="minorEastAsia"/>
          <w:color w:val="000000"/>
          <w:sz w:val="22"/>
          <w:szCs w:val="22"/>
          <w:lang w:eastAsia="ko-KR"/>
        </w:rPr>
        <w:t xml:space="preserve">examined the </w:t>
      </w:r>
      <w:r w:rsidR="00C64F32">
        <w:rPr>
          <w:rFonts w:eastAsiaTheme="minorEastAsia" w:hint="eastAsia"/>
          <w:color w:val="000000"/>
          <w:sz w:val="22"/>
          <w:szCs w:val="22"/>
          <w:lang w:eastAsia="ko-KR"/>
        </w:rPr>
        <w:t xml:space="preserve">antibody decay trend and associated </w:t>
      </w:r>
      <w:r w:rsidRPr="008126BD">
        <w:rPr>
          <w:rFonts w:eastAsiaTheme="minorEastAsia"/>
          <w:color w:val="000000"/>
          <w:sz w:val="22"/>
          <w:szCs w:val="22"/>
          <w:lang w:eastAsia="ko-KR"/>
        </w:rPr>
        <w:t>infection</w:t>
      </w:r>
      <w:r w:rsidR="002533E9">
        <w:rPr>
          <w:rFonts w:eastAsiaTheme="minorEastAsia" w:hint="eastAsia"/>
          <w:color w:val="000000"/>
          <w:sz w:val="22"/>
          <w:szCs w:val="22"/>
          <w:lang w:eastAsia="ko-KR"/>
        </w:rPr>
        <w:t xml:space="preserve"> risks</w:t>
      </w:r>
      <w:r w:rsidRPr="008126BD">
        <w:rPr>
          <w:rFonts w:eastAsiaTheme="minorEastAsia"/>
          <w:color w:val="000000"/>
          <w:sz w:val="22"/>
          <w:szCs w:val="22"/>
          <w:lang w:eastAsia="ko-KR"/>
        </w:rPr>
        <w:t xml:space="preserve"> across age groups between hybrid and vaccine-induced</w:t>
      </w:r>
      <w:r w:rsidR="003234E7">
        <w:rPr>
          <w:rFonts w:eastAsiaTheme="minorEastAsia" w:hint="eastAsia"/>
          <w:color w:val="000000"/>
          <w:sz w:val="22"/>
          <w:szCs w:val="22"/>
          <w:lang w:eastAsia="ko-KR"/>
        </w:rPr>
        <w:t xml:space="preserve"> immu</w:t>
      </w:r>
      <w:r w:rsidR="002533E9">
        <w:rPr>
          <w:rFonts w:eastAsiaTheme="minorEastAsia" w:hint="eastAsia"/>
          <w:color w:val="000000"/>
          <w:sz w:val="22"/>
          <w:szCs w:val="22"/>
          <w:lang w:eastAsia="ko-KR"/>
        </w:rPr>
        <w:t>ne</w:t>
      </w:r>
      <w:r w:rsidRPr="008126BD">
        <w:rPr>
          <w:rFonts w:eastAsiaTheme="minorEastAsia"/>
          <w:color w:val="000000"/>
          <w:sz w:val="22"/>
          <w:szCs w:val="22"/>
          <w:lang w:eastAsia="ko-KR"/>
        </w:rPr>
        <w:t xml:space="preserve"> </w:t>
      </w:r>
      <w:r w:rsidR="002533E9">
        <w:rPr>
          <w:rFonts w:eastAsiaTheme="minorEastAsia"/>
          <w:color w:val="000000"/>
          <w:sz w:val="22"/>
          <w:szCs w:val="22"/>
          <w:lang w:eastAsia="ko-KR"/>
        </w:rPr>
        <w:t>populations</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005C5BA9" w:rsidRPr="005C5BA9">
        <w:rPr>
          <w:rFonts w:eastAsiaTheme="minorEastAsia" w:hint="eastAsia"/>
          <w:color w:val="000000"/>
          <w:sz w:val="22"/>
          <w:szCs w:val="22"/>
          <w:lang w:eastAsia="ko-KR"/>
        </w:rPr>
        <w:t xml:space="preserve"> </w:t>
      </w:r>
      <w:r w:rsidR="005C5BA9">
        <w:rPr>
          <w:rFonts w:eastAsiaTheme="minorEastAsia" w:hint="eastAsia"/>
          <w:color w:val="000000"/>
          <w:sz w:val="22"/>
          <w:szCs w:val="22"/>
          <w:lang w:eastAsia="ko-KR"/>
        </w:rPr>
        <w:t>after the Omicron wave in South Korea</w:t>
      </w:r>
      <w:r w:rsidRPr="008126BD">
        <w:rPr>
          <w:rFonts w:eastAsiaTheme="minorEastAsia"/>
          <w:color w:val="000000"/>
          <w:sz w:val="22"/>
          <w:szCs w:val="22"/>
          <w:lang w:eastAsia="ko-KR"/>
        </w:rPr>
        <w:t xml:space="preserve">. </w:t>
      </w:r>
    </w:p>
    <w:p w14:paraId="53DE9E95" w14:textId="77777777" w:rsidR="00D3651D" w:rsidRPr="008126BD" w:rsidRDefault="00D3651D" w:rsidP="005B7F6E">
      <w:pPr>
        <w:widowControl/>
        <w:tabs>
          <w:tab w:val="num" w:pos="720"/>
        </w:tabs>
        <w:adjustRightInd w:val="0"/>
        <w:spacing w:line="360" w:lineRule="auto"/>
        <w:contextualSpacing/>
        <w:jc w:val="both"/>
        <w:rPr>
          <w:rFonts w:eastAsiaTheme="minorEastAsia"/>
          <w:lang w:eastAsia="ko-KR"/>
        </w:rPr>
      </w:pPr>
    </w:p>
    <w:p w14:paraId="2516F3F5" w14:textId="5457F162" w:rsidR="00A26F7E"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w:t>
      </w:r>
      <w:r w:rsidR="00EC226C">
        <w:rPr>
          <w:rFonts w:eastAsiaTheme="minorEastAsia" w:hint="eastAsia"/>
          <w:lang w:eastAsia="ko-KR"/>
        </w:rPr>
        <w:t>c</w:t>
      </w:r>
      <w:r w:rsidR="000E1AF9">
        <w:rPr>
          <w:rFonts w:eastAsiaTheme="minorEastAsia" w:hint="eastAsia"/>
          <w:lang w:eastAsia="ko-KR"/>
        </w:rPr>
        <w:t xml:space="preserve">onstructed </w:t>
      </w:r>
      <w:r w:rsidR="000E1AF9">
        <w:rPr>
          <w:rFonts w:eastAsiaTheme="minorEastAsia"/>
          <w:lang w:eastAsia="ko-KR"/>
        </w:rPr>
        <w:t xml:space="preserve">a </w:t>
      </w:r>
      <w:r w:rsidR="000E1AF9">
        <w:rPr>
          <w:rFonts w:eastAsiaTheme="minorEastAsia" w:hint="eastAsia"/>
          <w:lang w:eastAsia="ko-KR"/>
        </w:rPr>
        <w:t xml:space="preserve">cohort of </w:t>
      </w:r>
      <w:r w:rsidRPr="008126BD">
        <w:rPr>
          <w:rFonts w:eastAsiaTheme="minorEastAsia"/>
          <w:lang w:eastAsia="ko-KR"/>
        </w:rPr>
        <w:t>the 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0010784D">
        <w:rPr>
          <w:rFonts w:eastAsiaTheme="minorEastAsia" w:hint="eastAsia"/>
          <w:lang w:eastAsia="ko-KR"/>
        </w:rPr>
        <w:t xml:space="preserve">. </w:t>
      </w:r>
      <w:r w:rsidR="0034613C">
        <w:rPr>
          <w:rFonts w:eastAsiaTheme="minorEastAsia" w:hint="eastAsia"/>
          <w:lang w:eastAsia="ko-KR"/>
        </w:rPr>
        <w:t xml:space="preserve">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66D901A5" w:rsidR="007A5C98"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0010784D">
        <w:rPr>
          <w:rFonts w:eastAsiaTheme="minorEastAsia" w:hint="eastAsia"/>
          <w:lang w:eastAsia="ko-KR"/>
        </w:rPr>
        <w:t>The</w:t>
      </w:r>
      <w:r w:rsidR="007A5C98">
        <w:rPr>
          <w:rFonts w:eastAsiaTheme="minorEastAsia"/>
        </w:rPr>
        <w:t xml:space="preserve"> hybrid group maintained about 2 times higher antibody levels</w:t>
      </w:r>
      <w:r w:rsidR="00A34C54">
        <w:rPr>
          <w:rFonts w:eastAsiaTheme="minorEastAsia" w:hint="eastAsia"/>
          <w:lang w:eastAsia="ko-KR"/>
        </w:rPr>
        <w:t xml:space="preserve"> (~10,000)</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0010784D">
        <w:rPr>
          <w:rFonts w:eastAsiaTheme="minorEastAsia"/>
        </w:rPr>
        <w:t xml:space="preserve">from the last immunological events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w:t>
      </w:r>
      <w:r w:rsidR="004A03B0">
        <w:rPr>
          <w:rFonts w:eastAsiaTheme="minorEastAsia" w:hint="eastAsia"/>
          <w:lang w:eastAsia="ko-KR"/>
        </w:rPr>
        <w:lastRenderedPageBreak/>
        <w:t xml:space="preserve">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group but </w:t>
      </w:r>
      <w:r w:rsidR="000F7E0B">
        <w:rPr>
          <w:rFonts w:eastAsiaTheme="minorEastAsia" w:hint="eastAsia"/>
          <w:lang w:eastAsia="ko-KR"/>
        </w:rPr>
        <w:t xml:space="preserve">in a </w:t>
      </w:r>
      <w:r w:rsidR="000F7E0B" w:rsidRPr="008126BD">
        <w:rPr>
          <w:rFonts w:eastAsiaTheme="minorEastAsia"/>
        </w:rPr>
        <w:t xml:space="preserve">greater magnitude for the &lt;20 </w:t>
      </w:r>
      <w:r w:rsidR="000E1AF9">
        <w:rPr>
          <w:rFonts w:eastAsiaTheme="minorEastAsia" w:hint="eastAsia"/>
          <w:lang w:eastAsia="ko-KR"/>
        </w:rPr>
        <w:t xml:space="preserve">age </w:t>
      </w:r>
      <w:r w:rsidR="000F7E0B" w:rsidRPr="008126BD">
        <w:rPr>
          <w:rFonts w:eastAsiaTheme="minorEastAsia"/>
        </w:rPr>
        <w:t>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0E1AF9">
        <w:rPr>
          <w:rFonts w:eastAsiaTheme="minorEastAsia" w:hint="eastAsia"/>
          <w:lang w:eastAsia="ko-KR"/>
        </w:rPr>
        <w:t xml:space="preserve">Considering the time to infection, </w:t>
      </w:r>
      <w:r w:rsidR="00A34C54" w:rsidRPr="00D0236F">
        <w:rPr>
          <w:rFonts w:eastAsiaTheme="minorEastAsia"/>
          <w:lang w:eastAsia="ko-KR"/>
        </w:rPr>
        <w:t>&gt;20</w:t>
      </w:r>
      <w:r w:rsidR="00A34C54">
        <w:rPr>
          <w:rFonts w:eastAsiaTheme="minorEastAsia" w:hint="eastAsia"/>
          <w:lang w:eastAsia="ko-KR"/>
        </w:rPr>
        <w:t xml:space="preserve"> age group</w:t>
      </w:r>
      <w:r w:rsidR="00A34C54" w:rsidRPr="00D0236F">
        <w:rPr>
          <w:rFonts w:eastAsiaTheme="minorEastAsia"/>
          <w:lang w:eastAsia="ko-KR"/>
        </w:rPr>
        <w:t xml:space="preserve"> </w:t>
      </w:r>
      <w:r w:rsidR="00A34C54">
        <w:rPr>
          <w:rFonts w:eastAsiaTheme="minorEastAsia" w:hint="eastAsia"/>
          <w:lang w:eastAsia="ko-KR"/>
        </w:rPr>
        <w:t xml:space="preserve">shows </w:t>
      </w:r>
      <w:r w:rsidR="00A34C54" w:rsidRPr="00D0236F">
        <w:rPr>
          <w:rFonts w:eastAsiaTheme="minorEastAsia"/>
          <w:lang w:eastAsia="ko-KR"/>
        </w:rPr>
        <w:t xml:space="preserve">42-69% lower </w:t>
      </w:r>
      <w:r w:rsidR="00DE44D7">
        <w:rPr>
          <w:rFonts w:eastAsiaTheme="minorEastAsia" w:hint="eastAsia"/>
          <w:lang w:eastAsia="ko-KR"/>
        </w:rPr>
        <w:t>hazard ratio</w:t>
      </w:r>
      <w:r w:rsidR="00A34C54" w:rsidRPr="00D0236F">
        <w:rPr>
          <w:rFonts w:eastAsiaTheme="minorEastAsia"/>
          <w:lang w:eastAsia="ko-KR"/>
        </w:rPr>
        <w:t xml:space="preserve"> of infection than &lt;20 </w:t>
      </w:r>
      <w:r w:rsidR="000E1AF9">
        <w:rPr>
          <w:rFonts w:eastAsiaTheme="minorEastAsia" w:hint="eastAsia"/>
          <w:lang w:eastAsia="ko-KR"/>
        </w:rPr>
        <w:t xml:space="preserve">age </w:t>
      </w:r>
      <w:r w:rsidR="00A34C54" w:rsidRPr="00D0236F">
        <w:rPr>
          <w:rFonts w:eastAsiaTheme="minorEastAsia"/>
          <w:lang w:eastAsia="ko-KR"/>
        </w:rPr>
        <w:t>group with increasing risk trends with older age groups</w:t>
      </w:r>
      <w:r w:rsidR="00A34C54">
        <w:rPr>
          <w:rFonts w:eastAsiaTheme="minorEastAsia" w:hint="eastAsia"/>
          <w:lang w:eastAsia="ko-KR"/>
        </w:rPr>
        <w:t xml:space="preserve">. </w:t>
      </w:r>
      <w:r w:rsidR="000E1AF9">
        <w:rPr>
          <w:rFonts w:eastAsiaTheme="minorEastAsia" w:hint="eastAsia"/>
          <w:lang w:eastAsia="ko-KR"/>
        </w:rPr>
        <w:t>To expect &gt;</w:t>
      </w:r>
      <w:r w:rsidR="000E1AF9" w:rsidRPr="00D051AD">
        <w:rPr>
          <w:rFonts w:eastAsiaTheme="minorEastAsia"/>
          <w:lang w:eastAsia="ko-KR"/>
        </w:rPr>
        <w:t>80% probability of remaining infection-free</w:t>
      </w:r>
      <w:r w:rsidR="000E1AF9">
        <w:rPr>
          <w:rFonts w:eastAsiaTheme="minorEastAsia" w:hint="eastAsia"/>
          <w:lang w:eastAsia="ko-KR"/>
        </w:rPr>
        <w:t xml:space="preserve">, different </w:t>
      </w:r>
      <w:r w:rsidR="007A5C98">
        <w:rPr>
          <w:rFonts w:eastAsiaTheme="minorEastAsia" w:hint="eastAsia"/>
          <w:lang w:eastAsia="ko-KR"/>
        </w:rPr>
        <w:t xml:space="preserve">S antibody levels </w:t>
      </w:r>
      <w:r w:rsidR="000E1AF9">
        <w:rPr>
          <w:rFonts w:eastAsiaTheme="minorEastAsia" w:hint="eastAsia"/>
          <w:lang w:eastAsia="ko-KR"/>
        </w:rPr>
        <w:t xml:space="preserve">thresholds </w:t>
      </w:r>
      <w:proofErr w:type="gramStart"/>
      <w:r w:rsidR="000E1AF9">
        <w:rPr>
          <w:rFonts w:eastAsiaTheme="minorEastAsia" w:hint="eastAsia"/>
          <w:lang w:eastAsia="ko-KR"/>
        </w:rPr>
        <w:t>are</w:t>
      </w:r>
      <w:proofErr w:type="gramEnd"/>
      <w:r w:rsidR="000E1AF9">
        <w:rPr>
          <w:rFonts w:eastAsiaTheme="minorEastAsia" w:hint="eastAsia"/>
          <w:lang w:eastAsia="ko-KR"/>
        </w:rPr>
        <w:t xml:space="preserve"> estimated as &gt;</w:t>
      </w:r>
      <w:r w:rsidR="007A5C98">
        <w:rPr>
          <w:rFonts w:eastAsiaTheme="minorEastAsia" w:hint="eastAsia"/>
          <w:lang w:eastAsia="ko-KR"/>
        </w:rPr>
        <w:t>250,000, 20,000, and 15,000 for &lt;20, &gt;60, and 40-60 age groups</w:t>
      </w:r>
      <w:r w:rsidR="008E0F0E">
        <w:rPr>
          <w:rFonts w:eastAsiaTheme="minorEastAsia" w:hint="eastAsia"/>
          <w:lang w:eastAsia="ko-KR"/>
        </w:rPr>
        <w:t xml:space="preserve"> among </w:t>
      </w:r>
      <w:r w:rsidR="008E0F0E">
        <w:rPr>
          <w:rFonts w:eastAsiaTheme="minorEastAsia"/>
          <w:lang w:eastAsia="ko-KR"/>
        </w:rPr>
        <w:t xml:space="preserve">the </w:t>
      </w:r>
      <w:r w:rsidR="008E0F0E">
        <w:rPr>
          <w:rFonts w:eastAsiaTheme="minorEastAsia" w:hint="eastAsia"/>
          <w:lang w:eastAsia="ko-KR"/>
        </w:rPr>
        <w:t>vaccine group</w:t>
      </w:r>
      <w:r w:rsidR="007A5C98">
        <w:rPr>
          <w:rFonts w:eastAsiaTheme="minorEastAsia" w:hint="eastAsia"/>
          <w:lang w:eastAsia="ko-KR"/>
        </w:rPr>
        <w:t xml:space="preserve">.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0FF408D3" w14:textId="77BAB2AB" w:rsidR="00D3651D" w:rsidRDefault="00D3651D" w:rsidP="00757D34">
      <w:pPr>
        <w:widowControl/>
        <w:tabs>
          <w:tab w:val="num" w:pos="720"/>
        </w:tabs>
        <w:adjustRightInd w:val="0"/>
        <w:spacing w:line="360" w:lineRule="auto"/>
        <w:contextualSpacing/>
        <w:jc w:val="both"/>
      </w:pPr>
      <w:r w:rsidRPr="008126BD">
        <w:rPr>
          <w:rFonts w:eastAsiaTheme="minorEastAsia" w:hint="eastAsia"/>
          <w:b/>
          <w:bCs/>
          <w:lang w:eastAsia="ko-KR"/>
        </w:rPr>
        <w:t>Conclusion</w:t>
      </w:r>
      <w:r w:rsidRPr="008126BD">
        <w:rPr>
          <w:rFonts w:eastAsiaTheme="minorEastAsia" w:hint="eastAsia"/>
          <w:lang w:eastAsia="ko-KR"/>
        </w:rPr>
        <w:t xml:space="preserve">: </w:t>
      </w:r>
      <w:r w:rsidR="00757D34" w:rsidRPr="00D0236F">
        <w:rPr>
          <w:rFonts w:eastAsiaTheme="minorEastAsia"/>
          <w:lang w:eastAsia="ko-KR"/>
        </w:rPr>
        <w:t xml:space="preserve">Our findings </w:t>
      </w:r>
      <w:r w:rsidR="00757D34">
        <w:rPr>
          <w:rFonts w:eastAsiaTheme="minorEastAsia" w:hint="eastAsia"/>
          <w:lang w:eastAsia="ko-KR"/>
        </w:rPr>
        <w:t>highlight that c</w:t>
      </w:r>
      <w:r w:rsidR="00757D34" w:rsidRPr="00D0236F">
        <w:rPr>
          <w:rFonts w:eastAsiaTheme="minorEastAsia"/>
          <w:lang w:eastAsia="ko-KR"/>
        </w:rPr>
        <w:t xml:space="preserve">hildren without previous infection is the high risk and priority group for booster </w:t>
      </w:r>
      <w:r w:rsidR="00901120">
        <w:rPr>
          <w:rFonts w:eastAsiaTheme="minorEastAsia" w:hint="eastAsia"/>
          <w:lang w:eastAsia="zh-CN"/>
        </w:rPr>
        <w:t>vacc</w:t>
      </w:r>
      <w:r w:rsidR="00901120">
        <w:rPr>
          <w:rFonts w:eastAsiaTheme="minorEastAsia"/>
          <w:lang w:eastAsia="zh-CN"/>
        </w:rPr>
        <w:t xml:space="preserve">ine </w:t>
      </w:r>
      <w:r w:rsidR="00901120">
        <w:rPr>
          <w:rFonts w:eastAsiaTheme="minorEastAsia"/>
          <w:lang w:eastAsia="zh-CN"/>
        </w:rPr>
        <w:fldChar w:fldCharType="begin"/>
      </w:r>
      <w:r w:rsidR="00901120">
        <w:rPr>
          <w:rFonts w:eastAsiaTheme="minorEastAsia"/>
          <w:lang w:eastAsia="zh-CN"/>
        </w:rPr>
        <w:instrText xml:space="preserve"> ADDIN ZOTERO_ITEM CSL_CITATION {"citationID":"kMzlm58g","properties":{"formattedCitation":"[1]","plainCitation":"[1]","noteIndex":0},"citationItems":[{"id":170,"uris":["http://zotero.org/users/14790911/items/DP59C76I"],"itemData":{"id":170,"type":"article-journal","container-title":"The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901120">
        <w:rPr>
          <w:rFonts w:eastAsiaTheme="minorEastAsia"/>
          <w:lang w:eastAsia="zh-CN"/>
        </w:rPr>
        <w:fldChar w:fldCharType="separate"/>
      </w:r>
      <w:r w:rsidR="00901120">
        <w:rPr>
          <w:rFonts w:eastAsiaTheme="minorEastAsia"/>
          <w:noProof/>
          <w:lang w:eastAsia="zh-CN"/>
        </w:rPr>
        <w:t>[1]</w:t>
      </w:r>
      <w:r w:rsidR="00901120">
        <w:rPr>
          <w:rFonts w:eastAsiaTheme="minorEastAsia"/>
          <w:lang w:eastAsia="zh-CN"/>
        </w:rPr>
        <w:fldChar w:fldCharType="end"/>
      </w:r>
      <w:r w:rsidR="00901120">
        <w:rPr>
          <w:rFonts w:eastAsiaTheme="minorEastAsia"/>
          <w:lang w:eastAsia="zh-CN"/>
        </w:rPr>
        <w:t>.</w:t>
      </w:r>
      <w:r w:rsidR="00757D34" w:rsidRPr="00D0236F">
        <w:rPr>
          <w:rFonts w:eastAsiaTheme="minorEastAsia"/>
          <w:lang w:eastAsia="ko-KR"/>
        </w:rPr>
        <w:t xml:space="preserve"> </w:t>
      </w:r>
      <w:r w:rsidR="00757D34">
        <w:rPr>
          <w:rFonts w:eastAsiaTheme="minorEastAsia"/>
          <w:lang w:eastAsia="ko-KR"/>
        </w:rPr>
        <w:t>Moreover</w:t>
      </w:r>
      <w:r w:rsidR="00757D34">
        <w:rPr>
          <w:rFonts w:eastAsiaTheme="minorEastAsia" w:hint="eastAsia"/>
          <w:lang w:eastAsia="ko-KR"/>
        </w:rPr>
        <w:t xml:space="preserve">, </w:t>
      </w:r>
      <w:r w:rsidR="00757D34" w:rsidRPr="00D0236F">
        <w:rPr>
          <w:color w:val="000000"/>
          <w:shd w:val="clear" w:color="auto" w:fill="FFFFFF"/>
        </w:rPr>
        <w:t xml:space="preserve">adults aged ≥65 years are more likely </w:t>
      </w:r>
      <w:r w:rsidR="00757D34">
        <w:rPr>
          <w:rFonts w:eastAsiaTheme="minorEastAsia" w:hint="eastAsia"/>
          <w:color w:val="000000"/>
          <w:shd w:val="clear" w:color="auto" w:fill="FFFFFF"/>
          <w:lang w:eastAsia="ko-KR"/>
        </w:rPr>
        <w:t>t</w:t>
      </w:r>
      <w:r w:rsidR="00757D34" w:rsidRPr="00D0236F">
        <w:rPr>
          <w:color w:val="000000"/>
          <w:shd w:val="clear" w:color="auto" w:fill="FFFFFF"/>
        </w:rPr>
        <w:t>o rely upon vaccination to increase immunity that might have waned and might need more frequent vaccine doses to maintain protection.</w:t>
      </w: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5A74A493" w:rsidR="00D3651D" w:rsidRPr="00D0236F"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D0236F">
        <w:rPr>
          <w:sz w:val="22"/>
          <w:szCs w:val="22"/>
        </w:rPr>
        <w:t>Both natural SARS-CoV-2 infection and COVID-19 vaccination play crucial roles in developing population-level immunity. [REF] While immune responses are complex and multifaceted, epidemiological studies often rely on measurable indicators like antibodies to assess population immunity and the durability of antibody responses following infection and/or vaccination</w:t>
      </w:r>
      <w:r w:rsidR="000C5051" w:rsidRPr="00D0236F">
        <w:rPr>
          <w:sz w:val="22"/>
          <w:szCs w:val="22"/>
          <w:lang w:eastAsia="zh-CN"/>
        </w:rPr>
        <w:t xml:space="preserve"> </w:t>
      </w:r>
      <w:r w:rsidR="000C5051" w:rsidRPr="00D0236F">
        <w:rPr>
          <w:sz w:val="22"/>
          <w:szCs w:val="22"/>
        </w:rPr>
        <w:fldChar w:fldCharType="begin"/>
      </w:r>
      <w:r w:rsidR="00901120">
        <w:rPr>
          <w:sz w:val="22"/>
          <w:szCs w:val="22"/>
        </w:rPr>
        <w:instrText xml:space="preserve"> ADDIN ZOTERO_ITEM CSL_CITATION {"citationID":"6LG8jsce","properties":{"formattedCitation":"[2]","plainCitation":"[2]","noteIndex":0},"citationItems":[{"id":82,"uris":["http://zotero.org/users/14790911/items/CE6VMUN7"],"itemData":{"id":82,"type":"article-journal","abstract":"Background\nHeterogeneity of the population in relation to infection, COVID-19 vaccination, and host characteristics is likely reflected in the underlying SARS-CoV-2 antibody responses.\n\nMethods\nWe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available.\n\nResults\nAntibody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diseases.\n\nConclusions\nOur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vaccination.\n\nSupplementary Information\nThe online version contains supplementary material available at 10.1186/s12916-022-02547-2.","container-title":"BMC Medicine","DOI":"10.1186/s12916-022-02547-2","ISSN":"1741-7015","journalAbbreviation":"BMC Med","note":"PMID: 36109713\nPMCID: PMC9479347","page":"347","source":"PubMed Central","title":"SARS-CoV-2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0C5051" w:rsidRPr="00D0236F">
        <w:rPr>
          <w:sz w:val="22"/>
          <w:szCs w:val="22"/>
        </w:rPr>
        <w:fldChar w:fldCharType="separate"/>
      </w:r>
      <w:r w:rsidR="00901120">
        <w:rPr>
          <w:noProof/>
          <w:sz w:val="22"/>
          <w:szCs w:val="22"/>
        </w:rPr>
        <w:t>[2]</w:t>
      </w:r>
      <w:r w:rsidR="000C5051" w:rsidRPr="00D0236F">
        <w:rPr>
          <w:sz w:val="22"/>
          <w:szCs w:val="22"/>
        </w:rPr>
        <w:fldChar w:fldCharType="end"/>
      </w:r>
      <w:r w:rsidRPr="00D0236F">
        <w:rPr>
          <w:sz w:val="22"/>
          <w:szCs w:val="22"/>
        </w:rPr>
        <w:t>.</w:t>
      </w:r>
      <w:r w:rsidR="00901120" w:rsidRPr="00D0236F">
        <w:rPr>
          <w:rFonts w:eastAsiaTheme="minorEastAsia"/>
          <w:color w:val="000000"/>
          <w:sz w:val="22"/>
          <w:szCs w:val="22"/>
          <w:lang w:eastAsia="ko-KR"/>
        </w:rPr>
        <w:t xml:space="preserve"> </w:t>
      </w:r>
      <w:r w:rsidR="00901120">
        <w:rPr>
          <w:rFonts w:eastAsiaTheme="minorEastAsia"/>
          <w:color w:val="000000"/>
          <w:sz w:val="22"/>
          <w:szCs w:val="22"/>
          <w:lang w:eastAsia="ko-KR"/>
        </w:rPr>
        <w:t>I</w:t>
      </w:r>
      <w:r w:rsidR="005C5BA9" w:rsidRPr="00D0236F">
        <w:rPr>
          <w:rFonts w:eastAsiaTheme="minorEastAsia"/>
          <w:color w:val="000000"/>
          <w:sz w:val="22"/>
          <w:szCs w:val="22"/>
          <w:lang w:eastAsia="ko-KR"/>
        </w:rPr>
        <w:t>mmunogenicity research indicates that the effectiveness of vaccines might decline over time</w:t>
      </w:r>
      <w:r w:rsidR="00D3651D" w:rsidRPr="00D0236F">
        <w:rPr>
          <w:rFonts w:eastAsiaTheme="minorEastAsia"/>
          <w:color w:val="000000"/>
          <w:sz w:val="22"/>
          <w:szCs w:val="22"/>
        </w:rPr>
        <w:t>, as</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measured by primarily decreasing antibody titers and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vaccine effectiveness (breakthrough infections)</w:t>
      </w:r>
      <w:r w:rsidR="007C6646" w:rsidRPr="00D0236F">
        <w:rPr>
          <w:rFonts w:eastAsiaTheme="minorEastAsia"/>
          <w:color w:val="000000"/>
          <w:sz w:val="22"/>
          <w:szCs w:val="22"/>
        </w:rPr>
        <w:t xml:space="preserve"> </w:t>
      </w:r>
      <w:r w:rsidR="007C6646"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{"citationID":"0z4Gvb0y","properties":{"formattedCitation":"[3], [4]","plainCitation":"[3], [4]","noteIndex":0},"citationItems":[{"id":7,"uris":["http://zotero.org/users/14790911/items/YTPZIY4L"],"itemData":{"id":7,"type":"article-journal","abstract":"Few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65 years; 16 930 [47.4%] female) and 131 328 control participants (100 041 [76.2%] </w:instrText>
      </w:r>
      <w:r w:rsidR="00901120">
        <w:rPr>
          <w:rFonts w:eastAsiaTheme="minorEastAsia" w:hint="eastAsia"/>
          <w:color w:val="000000"/>
          <w:sz w:val="22"/>
          <w:szCs w:val="22"/>
        </w:rPr>
        <w:instrText>≥</w:instrText>
      </w:r>
      <w:r w:rsidR="00901120">
        <w:rPr>
          <w:rFonts w:eastAsiaTheme="minorEastAsia"/>
          <w:color w:val="000000"/>
          <w:sz w:val="22"/>
          <w:szCs w:val="22"/>
        </w:rPr>
        <w:instrText>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 study.\nSetting I</w:instrText>
      </w:r>
      <w:r w:rsidR="00901120">
        <w:rPr>
          <w:rFonts w:eastAsiaTheme="minorEastAsia" w:hint="eastAsia"/>
          <w:color w:val="000000"/>
          <w:sz w:val="22"/>
          <w:szCs w:val="22"/>
        </w:rPr>
        <w:instrText xml:space="preserve">taly, 27 December 2020 to 7 November 2021.\nParticipants 33 250 344 people aged </w:instrText>
      </w:r>
      <w:r w:rsidR="00901120">
        <w:rPr>
          <w:rFonts w:eastAsiaTheme="minorEastAsia" w:hint="eastAsia"/>
          <w:color w:val="000000"/>
          <w:sz w:val="22"/>
          <w:szCs w:val="22"/>
        </w:rPr>
        <w:instrText>≥</w:instrText>
      </w:r>
      <w:r w:rsidR="00901120">
        <w:rPr>
          <w:rFonts w:eastAsiaTheme="minorEastAsia" w:hint="eastAsia"/>
          <w:color w:val="000000"/>
          <w:sz w:val="22"/>
          <w:szCs w:val="22"/>
        </w:rPr>
        <w:instrText>16 years who received a first dose of BNT162b2 (Pfizer-BioNTech) or mRNA-1273 (Moderna) vaccine and did not have a previous diagnosis of SARS-CoV-2 infection.\nMain outcome m</w:instrText>
      </w:r>
      <w:r w:rsidR="00901120">
        <w:rPr>
          <w:rFonts w:eastAsiaTheme="minorEastAsia"/>
          <w:color w:val="000000"/>
          <w:sz w:val="22"/>
          <w:szCs w:val="22"/>
        </w:rPr>
        <w:instrText xml:space="preserve">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80 years (11%, −15% to 31%), and those aged 60-79 years (2%, −11% to 14%) did not seem to be protected against infection at 27-30 weeks after the second dose of vaccine.\nConclusions The results support the vaccination campaigns targeting high risk people,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D0236F">
        <w:rPr>
          <w:rFonts w:eastAsiaTheme="minorEastAsia"/>
          <w:color w:val="000000"/>
          <w:sz w:val="22"/>
          <w:szCs w:val="22"/>
        </w:rPr>
        <w:fldChar w:fldCharType="separate"/>
      </w:r>
      <w:r w:rsidR="00901120">
        <w:rPr>
          <w:rFonts w:eastAsiaTheme="minorEastAsia"/>
          <w:noProof/>
          <w:color w:val="000000"/>
          <w:sz w:val="22"/>
          <w:szCs w:val="22"/>
        </w:rPr>
        <w:t>[3], [4]</w:t>
      </w:r>
      <w:r w:rsidR="007C6646" w:rsidRPr="00D0236F">
        <w:rPr>
          <w:rFonts w:eastAsiaTheme="minorEastAsia"/>
          <w:color w:val="000000"/>
          <w:sz w:val="22"/>
          <w:szCs w:val="22"/>
        </w:rPr>
        <w:fldChar w:fldCharType="end"/>
      </w:r>
      <w:r w:rsidR="00D3651D" w:rsidRPr="00D0236F">
        <w:rPr>
          <w:rFonts w:eastAsiaTheme="minorEastAsia"/>
          <w:color w:val="000000"/>
          <w:sz w:val="22"/>
          <w:szCs w:val="22"/>
        </w:rPr>
        <w:t xml:space="preserve">. </w:t>
      </w:r>
      <w:r w:rsidR="00D3651D" w:rsidRPr="00D0236F">
        <w:rPr>
          <w:rFonts w:eastAsiaTheme="minorEastAsia"/>
          <w:sz w:val="22"/>
          <w:szCs w:val="22"/>
          <w:lang w:eastAsia="ko-KR"/>
        </w:rPr>
        <w:t xml:space="preserve">However, </w:t>
      </w:r>
      <w:r w:rsidR="005C5BA9" w:rsidRPr="00D0236F">
        <w:rPr>
          <w:rFonts w:eastAsiaTheme="minorEastAsia"/>
          <w:sz w:val="22"/>
          <w:szCs w:val="22"/>
          <w:lang w:eastAsia="ko-KR"/>
        </w:rPr>
        <w:t>it is not clear how this reduction translates to protective effectiveness against infection</w:t>
      </w:r>
      <w:r w:rsidR="000C5051" w:rsidRPr="00D0236F">
        <w:rPr>
          <w:rFonts w:eastAsiaTheme="minorEastAsia"/>
          <w:sz w:val="22"/>
          <w:szCs w:val="22"/>
          <w:lang w:eastAsia="zh-CN"/>
        </w:rPr>
        <w:t xml:space="preserve"> </w:t>
      </w:r>
      <w:r w:rsidR="000C5051" w:rsidRPr="00D0236F">
        <w:rPr>
          <w:rFonts w:eastAsiaTheme="minorEastAsia"/>
          <w:sz w:val="22"/>
          <w:szCs w:val="22"/>
          <w:lang w:eastAsia="zh-CN"/>
        </w:rPr>
        <w:fldChar w:fldCharType="begin"/>
      </w:r>
      <w:r w:rsidR="00901120">
        <w:rPr>
          <w:rFonts w:eastAsiaTheme="minorEastAsia"/>
          <w:sz w:val="22"/>
          <w:szCs w:val="22"/>
          <w:lang w:eastAsia="zh-CN"/>
        </w:rPr>
        <w:instrText xml:space="preserve"> ADDIN ZOTERO_ITEM CSL_CITATION {"citationID":"te7zLSV5","properties":{"formattedCitation":"[5]","plainCitation":"[5]","noteIndex":0},"citationItems":[{"id":85,"uris":["http://zotero.org/users/14790911/items/Q7QF6BMR"],"itemData":{"id":85,"type":"article-journal","abstract":"BACKGROUND: Synthesising evidence on the long-term vaccine effectiveness of COVID-19 vaccines (BNT162b2 [Pfizer-BioNTech], mRNA-1273 [Moderna], ChAdOx1 nCoV-19 [AZD1222; Oxford-AstraZeneca], and Ad26.COV2.S [Janssen]) against infections, hospitalisations, and mortality is crucial to making evidence-based pandemic policy decisions.\nMETHODS: In this rapid living systematic evidence synthesis and meta-analysis, we searched EMBASE and the US National Institutes of Health's iSearch COVID-19 Portfolio, supplemented by manual searches of COVID-19-specific sources, until Dec 1, 2022, for studies that reported vaccine effectiveness immediately and at least 112 days after a primary vaccine series or at least 84 days after a booster dose. Single reviewers assessed titles, abstracts, and full-text articles, and extracted data, with a second reviewer verifying included studies. The primary outcomes were vaccine effectiveness against SARS-CoV-2 infections, hospitalisations, and mortality, which were assessed using three-level meta-analytic models. This study is registered with the National Collaborating Centre for Methods and Tools, review 473.\nFINDINGS: We screened 16 696 records at the title and abstract level, appraised 832 (5·0%) full texts, and initially included 73 (0·4%) studies. Of these, we excluded five (7%) studies because of critical risk of bias, leaving 68 (93%) studies that were extracted for analysis. For infections caused by any SARS-CoV-2 strain, vaccine effectiveness for the primary series reduced from 83% (95% CI 80-86) at baseline (14-42 days) to 62% (53-69) by 112-139 days. Vaccine effectiveness at baseline was 92% (88-94) for hospitalisations and 91% (85-95) for mortality, and reduced to 79% (65-87) at 224-251 days for hospitalisations and 86% (73-93) at 168-195 days for mortality. Estimated vaccine effectiveness was lower for the omicron variant for infections, hospitalisations, and mortality at baseline compared with that of other variants, but subsequent reductions occurred at a similar rate across variants. For booster doses, which covered mostly omicron studies, vaccine effectiveness at baseline was 70% (56-80) against infections and 89% (82-93) against hospitalisations, and reduced to 43% (14-62) against infections and 71% (51-83) against hospitalisations at 112 days or later. Not enough studies were available to report on booster vaccine effectiveness against mortality.\nINTERPRETATION: Our analyses indicate that vaccine effectiveness generally decreases over time against SARS-CoV-2 infections, hospitalisations, and mortality. The baseline vaccine effectiveness levels for the omicron variant were notably lower than for other variants. Therefore, other preventive measures (eg, face-mask wearing and physical distancing) might be necessary to manage the pandemic in the long term.\nFUNDING: Canadian Institutes of Health Research and the Public Health Agency of Canada.","container-title":"The Lancet. Respiratory Medicine","DOI":"10.1016/S2213-2600(23)00015-2","ISSN":"2213-2619","issue":"5","journalAbbreviation":"Lancet Respir Med","language":"eng","note":"PMID: 36780914\nPMCID: PMC9917454","page":"439-452","source":"PubMed","title":"Long-term effectiveness of COVID-19 vaccines against infections, hospitalisations, and mortality in adults: findings from a rapid living systematic evidence synthesis and meta-analysis up to December, 2022","title-short":"Long-term effectiveness of COVID-19 vaccines against infections, hospitalisations, and mortality in adults","volume":"11","author":[{"family":"Wu","given":"Nana"},{"family":"Joyal-Desmarais","given":"Keven"},{"family":"Ribeiro","given":"Paula A. B."},{"family":"Vieira","given":"Ariany Marques"},{"family":"Stojanovic","given":"Jovana"},{"family":"Sanuade","given":"Comfort"},{"family":"Yip","given":"Doro"},{"family":"Bacon","given":"Simon L."}],"issued":{"date-parts":[["2023",5]]}}}],"schema":"https://github.com/citation-style-language/schema/raw/master/csl-citation.json"} </w:instrText>
      </w:r>
      <w:r w:rsidR="000C5051" w:rsidRPr="00D0236F">
        <w:rPr>
          <w:rFonts w:eastAsiaTheme="minorEastAsia"/>
          <w:sz w:val="22"/>
          <w:szCs w:val="22"/>
          <w:lang w:eastAsia="zh-CN"/>
        </w:rPr>
        <w:fldChar w:fldCharType="separate"/>
      </w:r>
      <w:r w:rsidR="00901120">
        <w:rPr>
          <w:rFonts w:eastAsiaTheme="minorEastAsia"/>
          <w:noProof/>
          <w:sz w:val="22"/>
          <w:szCs w:val="22"/>
          <w:lang w:eastAsia="zh-CN"/>
        </w:rPr>
        <w:t>[5]</w:t>
      </w:r>
      <w:r w:rsidR="000C5051" w:rsidRPr="00D0236F">
        <w:rPr>
          <w:rFonts w:eastAsiaTheme="minorEastAsia"/>
          <w:sz w:val="22"/>
          <w:szCs w:val="22"/>
          <w:lang w:eastAsia="zh-CN"/>
        </w:rPr>
        <w:fldChar w:fldCharType="end"/>
      </w:r>
      <w:r w:rsidR="005C5BA9" w:rsidRPr="00D0236F">
        <w:rPr>
          <w:rFonts w:eastAsiaTheme="minorEastAsia"/>
          <w:sz w:val="22"/>
          <w:szCs w:val="22"/>
          <w:lang w:eastAsia="ko-KR"/>
        </w:rPr>
        <w:t xml:space="preserve">. Moreover, </w:t>
      </w:r>
      <w:r w:rsidR="00D3651D" w:rsidRPr="00D0236F">
        <w:rPr>
          <w:rFonts w:eastAsiaTheme="minorEastAsia"/>
          <w:sz w:val="22"/>
          <w:szCs w:val="22"/>
          <w:lang w:eastAsia="ko-KR"/>
        </w:rPr>
        <w:t>estimating the magnitude and durability of this protection in the population has become a challenge because of the surge in the omicron (B.1.1.529) variant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sidRPr="00D0236F">
        <w:rPr>
          <w:rFonts w:eastAsiaTheme="minorEastAsia"/>
          <w:sz w:val="22"/>
          <w:szCs w:val="22"/>
          <w:lang w:eastAsia="ko-KR"/>
        </w:rPr>
        <w:t xml:space="preserve"> </w:t>
      </w:r>
      <w:r w:rsidR="00221611"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{"citationID":"ayzyUu1F","properties":{"formattedCitation":"[6]","plainCitation":"[6]","noteIndex":0},"citationItems":[{"id":13,"uris":["http://zotero.org/users/14790911/items/R4VRRYXQ"],"itemData":{"id":13,"type":"article-journal","abstract":"Background\nA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sidRPr="00D0236F">
        <w:rPr>
          <w:rFonts w:eastAsiaTheme="minorEastAsia"/>
          <w:sz w:val="22"/>
          <w:szCs w:val="22"/>
          <w:lang w:eastAsia="ko-KR"/>
        </w:rPr>
        <w:fldChar w:fldCharType="separate"/>
      </w:r>
      <w:r w:rsidR="00901120">
        <w:rPr>
          <w:rFonts w:eastAsiaTheme="minorEastAsia"/>
          <w:noProof/>
          <w:sz w:val="22"/>
          <w:szCs w:val="22"/>
          <w:lang w:eastAsia="ko-KR"/>
        </w:rPr>
        <w:t>[6]</w:t>
      </w:r>
      <w:r w:rsidR="00221611" w:rsidRPr="00D0236F">
        <w:rPr>
          <w:rFonts w:eastAsiaTheme="minorEastAsia"/>
          <w:sz w:val="22"/>
          <w:szCs w:val="22"/>
          <w:lang w:eastAsia="ko-KR"/>
        </w:rPr>
        <w:fldChar w:fldCharType="end"/>
      </w:r>
      <w:r w:rsidR="00D3651D" w:rsidRPr="00D0236F">
        <w:rPr>
          <w:rFonts w:eastAsiaTheme="minorEastAsia"/>
          <w:sz w:val="22"/>
          <w:szCs w:val="22"/>
          <w:lang w:eastAsia="ko-KR"/>
        </w:rPr>
        <w: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 xml:space="preserve"> Moreover, m</w:t>
      </w:r>
      <w:r w:rsidR="00D3651D" w:rsidRPr="00D0236F">
        <w:rPr>
          <w:rFonts w:eastAsiaTheme="minorEastAsia"/>
          <w:color w:val="000000"/>
          <w:sz w:val="22"/>
          <w:szCs w:val="22"/>
        </w:rPr>
        <w:t xml:space="preserve">ost </w:t>
      </w:r>
      <w:r w:rsidR="00D3651D" w:rsidRPr="00D0236F">
        <w:rPr>
          <w:rFonts w:eastAsiaTheme="minorEastAsia"/>
          <w:color w:val="000000"/>
          <w:sz w:val="22"/>
          <w:szCs w:val="22"/>
          <w:lang w:eastAsia="ko-KR"/>
        </w:rPr>
        <w:t xml:space="preserve">existing </w:t>
      </w:r>
      <w:proofErr w:type="spellStart"/>
      <w:r w:rsidR="00D3651D" w:rsidRPr="00D0236F">
        <w:rPr>
          <w:rFonts w:eastAsiaTheme="minorEastAsia"/>
          <w:color w:val="000000"/>
          <w:sz w:val="22"/>
          <w:szCs w:val="22"/>
        </w:rPr>
        <w:t>seroepidemiological</w:t>
      </w:r>
      <w:proofErr w:type="spellEnd"/>
      <w:r w:rsidR="00D3651D" w:rsidRPr="00D0236F">
        <w:rPr>
          <w:rFonts w:eastAsiaTheme="minorEastAsia"/>
          <w:color w:val="000000"/>
          <w:sz w:val="22"/>
          <w:szCs w:val="22"/>
        </w:rPr>
        <w:t xml:space="preserve"> studies have focused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on specific groups (e.g., healthcare workers</w:t>
      </w:r>
      <w:r w:rsidR="001A568B" w:rsidRPr="00D0236F">
        <w:rPr>
          <w:rFonts w:eastAsiaTheme="minorEastAsia"/>
          <w:color w:val="000000"/>
          <w:sz w:val="22"/>
          <w:szCs w:val="22"/>
          <w:lang w:eastAsia="ko-KR"/>
        </w:rPr>
        <w:t xml:space="preserve"> </w:t>
      </w:r>
      <w:r w:rsidR="001A568B" w:rsidRPr="00D0236F">
        <w:rPr>
          <w:color w:val="222222"/>
          <w:sz w:val="22"/>
          <w:szCs w:val="22"/>
          <w:shd w:val="clear" w:color="auto" w:fill="FFFFFF"/>
        </w:rPr>
        <w:t>or specific high-risk immune-suppressed patients</w:t>
      </w:r>
      <w:r w:rsidR="000C5051" w:rsidRPr="00D0236F">
        <w:rPr>
          <w:color w:val="222222"/>
          <w:sz w:val="22"/>
          <w:szCs w:val="22"/>
          <w:shd w:val="clear" w:color="auto" w:fill="FFFFFF"/>
          <w:lang w:eastAsia="zh-CN"/>
        </w:rPr>
        <w:t xml:space="preserve"> </w:t>
      </w:r>
      <w:r w:rsidR="000C5051" w:rsidRPr="00D0236F">
        <w:rPr>
          <w:color w:val="222222"/>
          <w:sz w:val="22"/>
          <w:szCs w:val="22"/>
          <w:shd w:val="clear" w:color="auto" w:fill="FFFFFF"/>
          <w:lang w:eastAsia="zh-CN"/>
        </w:rPr>
        <w:fldChar w:fldCharType="begin"/>
      </w:r>
      <w:r w:rsidR="00901120">
        <w:rPr>
          <w:color w:val="222222"/>
          <w:sz w:val="22"/>
          <w:szCs w:val="22"/>
          <w:shd w:val="clear" w:color="auto" w:fill="FFFFFF"/>
          <w:lang w:eastAsia="zh-CN"/>
        </w:rPr>
        <w:instrText xml:space="preserve"> ADDIN ZOTERO_ITEM CSL_CITATION {"citationID":"aTnpQBN3","properties":{"formattedCitation":"[7]","plainCitation":"[7]","noteIndex":0},"citationItems":[{"id":88,"uris":["http://zotero.org/users/14790911/items/VFK5QP95"],"itemData":{"id":88,"type":"article-journal","abstract":"BACKGROUND: Several SARS-CoV-2 variants of concern have been identified that partly escape serum neutralisation elicited by current vaccines. Studies have also shown that vaccines demonstrate reduced protection against symptomatic infection with SARS-CoV-2 variants. We explored whether in-vitro neutralisation titres remain predictive of vaccine protection from infection with SARS-CoV-2 variants.\nMETHODS: In this meta-analysis, we analysed published data from 24 identified studies on in-vitro neutralisation and clinical protection to understand the loss of neutralisation to existing SARS-CoV-2 variants of concern. We integrated the results of this analysis into our existing statistical model relating in-vitro neutralisation to protection (parameterised on data from ancestral virus infection) to estimate vaccine efficacy against SARS-CoV-2 variants. We also analysed data on boosting of vaccine responses and use the model to predict the impact of booster vaccination on protection against SARS-CoV-2 variants.\nFINDINGS: The neutralising activity against the ancestral SARS-CoV-2 was highly predictive of neutralisation of variants of concern. Decreases in neutralisation titre to the alpha (1·6-fold), beta (8·8-fold), gamma (3·5-fold), and delta (3·9-fold) variants (compared to the ancestral virus) were not significantly different between different vaccines. Neutralisation remained strongly correlated with protection from symptomatic infection with SARS-CoV-2 variants of concern (r S=0·81, p=0·0005) and the existing model remained predictive of vaccine efficacy against variants of concern once decreases in neutralisation to the variants of concern were incorporated. Modelling of predicted vaccine efficacy against variants over time suggested that protection against symptomatic infection might decrease below 50% within the first year after vaccination for some vaccines. Boosting of previously infected individuals with existing vaccines (which target ancestral virus) is predicted to provide a higher degree of protection from infection with variants of concern than primary vaccination schedules alone.\nINTERPRETATION: In-vitro neutralisation titres remain a correlate of protection from SARS-CoV-2 variants and modelling of the effects of waning immunity predicts a loss of protection to the variants after vaccination. However, booster vaccination with current vaccines should enable higher neutralisation to SARS-CoV-2 variants than is achieved with primary vaccination, which is predicted to provide robust protection from severe infection outcomes with the current SARS-CoV-2 variants of concern, at least in the medium term.\nFUNDING: The National Health and Medical Research Council (Australia), the Medical Research Future Fund (Australia), and the Victorian Government.","container-title":"The Lancet. Microbe","DOI":"10.1016/S2666-5247(21)00267-6","ISSN":"2666-5247","issue":"1","journalAbbreviation":"Lancet Microbe","language":"eng","note":"PMID: 34806056\nPMCID: PMC8592563","page":"e52-e61","source":"PubMed","title":"Neutralising antibody titres as predictors of protection against SARS-CoV-2 variants and the impact of boosting: a meta-analysis","title-short":"Neutralising antibody titres as predictors of protection against SARS-CoV-2 variants and the impact of boosting","volume":"3","author":[{"family":"Cromer","given":"Deborah"},{"family":"Steain","given":"Megan"},{"family":"Reynaldi","given":"Arnold"},{"family":"Schlub","given":"Timothy E."},{"family":"Wheatley","given":"Adam K."},{"family":"Juno","given":"Jennifer A."},{"family":"Kent","given":"Stephen J."},{"family":"Triccas","given":"James A."},{"family":"Khoury","given":"David S."},{"family":"Davenport","given":"Miles P."}],"issued":{"date-parts":[["2022",1]]}}}],"schema":"https://github.com/citation-style-language/schema/raw/master/csl-citation.json"} </w:instrText>
      </w:r>
      <w:r w:rsidR="000C5051" w:rsidRPr="00D0236F">
        <w:rPr>
          <w:color w:val="222222"/>
          <w:sz w:val="22"/>
          <w:szCs w:val="22"/>
          <w:shd w:val="clear" w:color="auto" w:fill="FFFFFF"/>
          <w:lang w:eastAsia="zh-CN"/>
        </w:rPr>
        <w:fldChar w:fldCharType="separate"/>
      </w:r>
      <w:r w:rsidR="00901120">
        <w:rPr>
          <w:noProof/>
          <w:color w:val="222222"/>
          <w:sz w:val="22"/>
          <w:szCs w:val="22"/>
          <w:shd w:val="clear" w:color="auto" w:fill="FFFFFF"/>
          <w:lang w:eastAsia="zh-CN"/>
        </w:rPr>
        <w:t>[7]</w:t>
      </w:r>
      <w:r w:rsidR="000C5051" w:rsidRPr="00D0236F">
        <w:rPr>
          <w:color w:val="222222"/>
          <w:sz w:val="22"/>
          <w:szCs w:val="22"/>
          <w:shd w:val="clear" w:color="auto" w:fill="FFFFFF"/>
          <w:lang w:eastAsia="zh-CN"/>
        </w:rPr>
        <w:fldChar w:fldCharType="end"/>
      </w:r>
      <w:r w:rsidR="00D3651D" w:rsidRPr="00D0236F">
        <w:rPr>
          <w:rFonts w:eastAsiaTheme="minorEastAsia"/>
          <w:color w:val="000000"/>
          <w:sz w:val="22"/>
          <w:szCs w:val="22"/>
        </w:rPr>
        <w:t>)</w:t>
      </w:r>
      <w:r w:rsidR="002F0C3B" w:rsidRPr="00D0236F">
        <w:rPr>
          <w:rFonts w:eastAsiaTheme="minorEastAsia"/>
          <w:color w:val="000000"/>
          <w:sz w:val="22"/>
          <w:szCs w:val="22"/>
        </w:rPr>
        <w:t xml:space="preserve">, </w:t>
      </w:r>
      <w:r w:rsidR="00D3651D" w:rsidRPr="00D0236F">
        <w:rPr>
          <w:rFonts w:eastAsiaTheme="minorEastAsia"/>
          <w:color w:val="000000"/>
          <w:sz w:val="22"/>
          <w:szCs w:val="22"/>
          <w:lang w:eastAsia="ko-KR"/>
        </w:rPr>
        <w:t>and the</w:t>
      </w:r>
      <w:r w:rsidR="00D3651D" w:rsidRPr="00D0236F">
        <w:rPr>
          <w:rFonts w:eastAsiaTheme="minorEastAsia"/>
          <w:color w:val="000000"/>
          <w:sz w:val="22"/>
          <w:szCs w:val="22"/>
        </w:rPr>
        <w:t xml:space="preserve"> durability of antibody responses after infection</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and/or vaccination is less well explored within the general</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 xml:space="preserve">population </w:t>
      </w:r>
      <w:r w:rsidR="000C5051"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{"citationID":"BWfrzNqt","properties":{"formattedCitation":"[8], [9]","plainCitation":"[8], [9]","noteIndex":0},"citationItems":[{"id":94,"uris":["http://zotero.org/users/14790911/items/QSG6RKX8"],"itemData":{"id":94,"type":"article-journal","abstract":"Background\nTwo doses of mRNA vaccination have shown &gt;94% efficacy at preventing COVID-19 mostly in naïve adults, but it is not clear if the second dose is needed to maximize effectiveness in those previously exposed to SARS-CoV-2 and what other factors affect responsiveness.\n\nMethods\nWe measured IgA, IgG and IgM levels against SARS-CoV-2 spike (S) and nucleocapsid (N) antigens from the wild-type and S from the Alpha, Beta and Gamma variants of concern, after BNT162b2 (Pfizer/BioNTech) or mRNA-1273 (Moderna) vaccination in a cohort of health care workers (N=578). Neutralizing capacity and antibody avidity were evaluated. Data were analyzed in relation to COVID-19 history, comorbidities, vaccine doses, brand and adverse events.\n\nFindings\nVaccination induced robust IgA and IgG levels against all S antigens. Neutralization capacity and S IgA and IgG levels were higher in mRNA-1273 vaccinees, previously SARS-CoV-2 exposed, particularly if symptomatic, and in those experiencing systemic adverse effects (p&lt;0·05). A second dose in pre-exposed did not increase antibody levels. Smoking and comorbidities were associated with 43% (95% CI, 19-59) and 45% (95% CI, 63-18) lower neutralization, respectively, and 35% (95% CI, 3-57%) and 55% (95% CI, 33-70%) lower antibody levels, respectively. Among fully vaccinated, 6·3% breakthroughs were detected up to 189 days post-vaccination. Among pre-exposed non-vaccinated, 90% were IgG seropositive more than 300 days post-infection.\n\nInterpretation\nOur data support administering a single-dose in pre-exposed healthy individuals as primary vaccination. However, heterogeneity of responses suggests that personalized recommendations may be necessary depending on COVID-19 history and life-style. Higher mRNA-1273 immunogenicity would be beneficial for those expected to respond worse to vaccination and in face of variants that escape immunity such as Omicron. Persistence of antibody levels in pre-exposed unvaccinated indicates maintenance of immunity up to one year.\n\nFunding\nThis work was supported by Institut de Salut Global de Barcelona (ISGlobal) internal funds, in-kind contributions from Hospital Clínic de Barcelona, the Fundació Privada Daniel Bravo Andreu, and European Institute of Innovation and Technology (EIT) Health (grant number 20877), supported by the European Institute of Innovation and Technology, a body of the European Union receiving support from the H2020 Research and Innovation Programme. We acknowledge support from the Spanish Ministry of Science and Innovation and State Research Agency through the “Centro de Excelencia Severo Ochoa 2019-2023” Program (CEX2018-000806-S), and support from the Generalitat de Catalunya through the CERCA Program. L. I. work was supported by PID2019-110810RB-I00 grant from the Spanish Ministry of Science &amp; Innovation. Development of SARS-CoV-2 reagents was partially supported by the National Institute of Allergy and Infectious Diseases Centers of Excellence for Influenza Research and Surveillance (contract number HHSN272201400008C)., The funders had no role in study design, data collection and analysis, the decision to publish, or the preparation of the manuscript.","container-title":"EBioMedicine","DOI":"10.1016/j.ebiom.2021.103805","ISSN":"2352-3964","journalAbbreviation":"EBioMedicine","note":"PMID: 35032961\nPMCID: PMC8752368","page":"103805","source":"PubMed Central","title":"Determinants of early antibody responses to COVID-19 mRNA vaccines in a cohort of exposed and naïve healthcare workers","volume":"75","author":[{"family":"Moncunill","given":"Gemma"},{"family":"Aguilar","given":"Ruth"},{"family":"Ribes","given":"Marta"},{"family":"Ortega","given":"Natalia"},{"family":"Rubio","given":"Rocío"},{"family":"Salmerón","given":"Gemma"},{"family":"Molina","given":"María José"},{"family":"Vidal","given":"Marta"},{"family":"Barrios","given":"Diana"},{"family":"Mitchell","given":"Robert A."},{"family":"Jiménez","given":"Alfons"},{"family":"Castellana","given":"Cristina"},{"family":"Hernández-Luis","given":"Pablo"},{"family":"Rodó","given":"Pau"},{"family":"Méndez","given":"Susana"},{"family":"Llupià","given":"Anna"},{"family":"Puyol","given":"Laura"},{"family":"Rodrigo Melero","given":"Natalia"},{"family":"Carolis","given":"Carlo"},{"family":"Mayor","given":"Alfredo"},{"family":"Izquierdo","given":"Luis"},{"family":"Varela","given":"Pilar"},{"family":"Trilla","given":"Antoni"},{"family":"Vilella","given":"Anna"},{"family":"Barroso","given":"Sonia"},{"family":"Angulo","given":"Ana"},{"family":"Engel","given":"Pablo"},{"family":"Tortajada","given":"Marta"},{"family":"García-Basteiro","given":"Alberto L."},{"family":"Dobaño","given":"Carlota"}],"issued":{"date-parts":[["2022",1,12]]}}},{"id":91,"uris":["http://zotero.org/users/14790911/items/YIM87INT"],"itemData":{"id":91,"type":"article-journal","abstract":"Population antibody surveillance helps track immune responses to COVID-19 vaccinations at scale, and identify host factors that may affect antibody production. We analyse data from 212,102 vaccinated individuals within the REACT-2 programme in England, which uses self-administered lateral flow antibody tests in sequential cross-sectional community samples; 71,923 (33.9%) received at least one dose of BNT162b2 vaccine and 139,067 (65.6%) received ChAdOx1. For both vaccines, antibody positivity peaks 4-5 weeks after first dose and then declines. At least 21 days after second dose of BNT162b2, close to 100% of respondents test positive, while for ChAdOx1, this is significantly reduced, particularly in the oldest age groups (72.7% [70.9-74.4] at ages 75 years and above). For both vaccines, antibody positivity decreases with age, and is higher in females and those with previous infection. Antibody positivity is lower in transplant recipients, obese individuals, smokers and those with specific comorbidities. These groups will benefit from additional vaccine doses.","container-title":"Nature Communications","DOI":"10.1038/s41467-022-28527-x","ISSN":"2041-1723","issue":"1","journalAbbreviation":"Nat Commun","language":"eng","note":"PMID: 35173150\nPMCID: PMC8850615","page":"907","source":"PubMed","title":"Population antibody responses following COVID-19 vaccination in 212,102 individuals","volume":"13","author":[{"family":"Ward","given":"Helen"},{"family":"Whitaker","given":"Matthew"},{"family":"Flower","given":"Barnaby"},{"family":"Tang","given":"Sonja N."},{"family":"Atchison","given":"Christina"},{"family":"Darzi","given":"Ara"},{"family":"Donnelly","given":"Christl A."},{"family":"Cann","given":"Alexandra"},{"family":"Diggle","given":"Peter J."},{"family":"Ashby","given":"Deborah"},{"family":"Riley","given":"Steven"},{"family":"Barclay","given":"Wendy S."},{"family":"Elliott","given":"Paul"},{"family":"Cooke","given":"Graham S."}],"issued":{"date-parts":[["2022",2,16]]}}}],"schema":"https://github.com/citation-style-language/schema/raw/master/csl-citation.json"} </w:instrText>
      </w:r>
      <w:r w:rsidR="000C5051" w:rsidRPr="00D0236F">
        <w:rPr>
          <w:rFonts w:eastAsiaTheme="minorEastAsia"/>
          <w:color w:val="000000"/>
          <w:sz w:val="22"/>
          <w:szCs w:val="22"/>
        </w:rPr>
        <w:fldChar w:fldCharType="separate"/>
      </w:r>
      <w:r w:rsidR="00901120">
        <w:rPr>
          <w:rFonts w:eastAsiaTheme="minorEastAsia"/>
          <w:noProof/>
          <w:color w:val="000000"/>
          <w:sz w:val="22"/>
          <w:szCs w:val="22"/>
        </w:rPr>
        <w:t>[8], [9]</w:t>
      </w:r>
      <w:r w:rsidR="000C5051" w:rsidRPr="00D0236F">
        <w:rPr>
          <w:rFonts w:eastAsiaTheme="minorEastAsia"/>
          <w:color w:val="000000"/>
          <w:sz w:val="22"/>
          <w:szCs w:val="22"/>
        </w:rPr>
        <w:fldChar w:fldCharType="end"/>
      </w:r>
      <w:r w:rsidR="000C5051" w:rsidRPr="00D0236F">
        <w:rPr>
          <w:rFonts w:eastAsiaTheme="minorEastAsia"/>
          <w:color w:val="000000"/>
          <w:sz w:val="22"/>
          <w:szCs w:val="22"/>
          <w:lang w:eastAsia="zh-CN"/>
        </w:rPr>
        <w:t>.</w:t>
      </w:r>
    </w:p>
    <w:p w14:paraId="7C6AD60A" w14:textId="77777777" w:rsidR="00D3651D" w:rsidRPr="00D0236F" w:rsidRDefault="00D3651D" w:rsidP="005B7F6E">
      <w:pPr>
        <w:widowControl/>
        <w:adjustRightInd w:val="0"/>
        <w:spacing w:line="360" w:lineRule="auto"/>
        <w:rPr>
          <w:rFonts w:eastAsiaTheme="minorEastAsia"/>
          <w:color w:val="000000"/>
        </w:rPr>
      </w:pPr>
    </w:p>
    <w:p w14:paraId="1F56FB44" w14:textId="3B86252E" w:rsidR="00A843F8" w:rsidRPr="002C3542" w:rsidRDefault="00D3651D" w:rsidP="00A843F8">
      <w:pPr>
        <w:widowControl/>
        <w:adjustRightInd w:val="0"/>
        <w:spacing w:line="360" w:lineRule="auto"/>
        <w:jc w:val="both"/>
        <w:rPr>
          <w:rFonts w:eastAsiaTheme="minorEastAsia"/>
          <w:color w:val="000000" w:themeColor="text1"/>
          <w:shd w:val="clear" w:color="auto" w:fill="FFFFFF"/>
          <w:lang w:eastAsia="ko-KR"/>
        </w:rPr>
      </w:pPr>
      <w:r w:rsidRPr="00D0236F">
        <w:rPr>
          <w:rFonts w:eastAsiaTheme="minorEastAsia"/>
          <w:lang w:eastAsia="ko-KR"/>
        </w:rPr>
        <w:t>Systematic reviews of SARS-CoV-2 vaccine effectiveness studies estimated the durability of protection conferred by</w:t>
      </w:r>
      <w:r w:rsidR="00AB76A2" w:rsidRPr="00D0236F">
        <w:rPr>
          <w:rFonts w:eastAsiaTheme="minorEastAsia"/>
          <w:lang w:eastAsia="ko-KR"/>
        </w:rPr>
        <w:t xml:space="preserve"> previous infection combined with previous vaccination (i.e., hybrid immunity) </w:t>
      </w:r>
      <w:r w:rsidRPr="00D0236F">
        <w:rPr>
          <w:rFonts w:eastAsiaTheme="minorEastAsia"/>
          <w:lang w:eastAsia="ko-KR"/>
        </w:rPr>
        <w:t>and previous infection alone against multiple clinical outcomes of SARS-CoV-2 infection caused by the omicron variant</w:t>
      </w:r>
      <w:r w:rsidR="00221611" w:rsidRPr="00D0236F">
        <w:rPr>
          <w:rFonts w:eastAsiaTheme="minorEastAsia"/>
          <w:lang w:eastAsia="ko-KR"/>
        </w:rPr>
        <w:t xml:space="preserve"> </w:t>
      </w:r>
      <w:r w:rsidR="00856875" w:rsidRPr="00D0236F">
        <w:rPr>
          <w:rFonts w:eastAsiaTheme="minorEastAsia"/>
          <w:noProof/>
          <w:lang w:eastAsia="ko-KR"/>
        </w:rPr>
        <w:t>[4]</w:t>
      </w:r>
      <w:r w:rsidR="00856875" w:rsidRPr="00D0236F">
        <w:rPr>
          <w:rFonts w:eastAsiaTheme="minorEastAsia"/>
          <w:lang w:eastAsia="ko-KR"/>
        </w:rPr>
        <w:t xml:space="preserve"> </w:t>
      </w:r>
      <w:r w:rsidR="00221611" w:rsidRPr="00D0236F">
        <w:rPr>
          <w:rFonts w:eastAsiaTheme="minorEastAsia"/>
          <w:lang w:eastAsia="ko-KR"/>
        </w:rPr>
        <w:fldChar w:fldCharType="begin"/>
      </w:r>
      <w:r w:rsidR="00901120">
        <w:rPr>
          <w:rFonts w:eastAsiaTheme="minorEastAsia"/>
          <w:lang w:eastAsia="ko-KR"/>
        </w:rPr>
        <w:instrText xml:space="preserve"> ADDIN ZOTERO_ITEM CSL_CITATION {"citationID":"pvHxRuCb","properties":{"formattedCitation":"[10]","plainCitation":"[10]","noteIndex":0},"citationItems":[{"id":22,"uris":["http://zotero.org/users/14790911/items/DRQJ4G4M"],"itemData":{"id":22,"type":"article-journal","container-title":"The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sidRPr="00D0236F">
        <w:rPr>
          <w:rFonts w:eastAsiaTheme="minorEastAsia"/>
          <w:lang w:eastAsia="ko-KR"/>
        </w:rPr>
        <w:fldChar w:fldCharType="separate"/>
      </w:r>
      <w:r w:rsidR="00901120">
        <w:rPr>
          <w:rFonts w:eastAsiaTheme="minorEastAsia"/>
          <w:noProof/>
          <w:lang w:eastAsia="ko-KR"/>
        </w:rPr>
        <w:t>[10]</w:t>
      </w:r>
      <w:r w:rsidR="00221611" w:rsidRPr="00D0236F">
        <w:rPr>
          <w:rFonts w:eastAsiaTheme="minorEastAsia"/>
          <w:lang w:eastAsia="ko-KR"/>
        </w:rPr>
        <w:fldChar w:fldCharType="end"/>
      </w:r>
      <w:r w:rsidRPr="00D0236F">
        <w:rPr>
          <w:rFonts w:eastAsiaTheme="minorEastAsia"/>
          <w:lang w:eastAsia="ko-KR"/>
        </w:rPr>
        <w:t>. Th</w:t>
      </w:r>
      <w:r w:rsidR="00B17DFC" w:rsidRPr="00D0236F">
        <w:rPr>
          <w:rFonts w:eastAsiaTheme="minorEastAsia"/>
          <w:lang w:eastAsia="ko-KR"/>
        </w:rPr>
        <w:t xml:space="preserve">ey </w:t>
      </w:r>
      <w:r w:rsidRPr="00D0236F">
        <w:rPr>
          <w:rFonts w:eastAsiaTheme="minorEastAsia"/>
          <w:lang w:eastAsia="ko-KR"/>
        </w:rPr>
        <w:t xml:space="preserve">found that both previous infection alone and </w:t>
      </w:r>
      <w:r w:rsidR="00AB76A2" w:rsidRPr="00D0236F">
        <w:rPr>
          <w:rFonts w:eastAsiaTheme="minorEastAsia"/>
          <w:lang w:eastAsia="ko-KR"/>
        </w:rPr>
        <w:t xml:space="preserve">hybrid immunity </w:t>
      </w:r>
      <w:r w:rsidR="004567C4" w:rsidRPr="00D0236F">
        <w:rPr>
          <w:rFonts w:eastAsiaTheme="minorEastAsia"/>
          <w:lang w:eastAsia="ko-KR"/>
        </w:rPr>
        <w:t>conferred rapidly waning protection against SARS-CoV-2 infection with the omicron variant</w:t>
      </w:r>
      <w:r w:rsidRPr="00D0236F">
        <w:rPr>
          <w:rFonts w:eastAsiaTheme="minorEastAsia"/>
          <w:lang w:eastAsia="ko-KR"/>
        </w:rPr>
        <w:t xml:space="preserve"> but high and sustained protection against hospital admission or severe disease due to the omicron variant</w:t>
      </w:r>
      <w:r w:rsidR="002B5470" w:rsidRPr="002B5470">
        <w:rPr>
          <w:rFonts w:eastAsiaTheme="minorEastAsia"/>
          <w:lang w:eastAsia="ko-KR"/>
        </w:rPr>
        <w:t xml:space="preserve"> </w:t>
      </w:r>
      <w:r w:rsidR="002B5470" w:rsidRPr="00D0236F">
        <w:rPr>
          <w:rFonts w:eastAsiaTheme="minorEastAsia"/>
          <w:lang w:eastAsia="ko-KR"/>
        </w:rPr>
        <w:t>than vaccination alone.</w:t>
      </w:r>
      <w:r w:rsidR="002B5470">
        <w:rPr>
          <w:rFonts w:eastAsiaTheme="minorEastAsia" w:hint="eastAsia"/>
          <w:lang w:eastAsia="ko-KR"/>
        </w:rPr>
        <w:t xml:space="preserve"> Several e</w:t>
      </w:r>
      <w:r w:rsidR="002B5470" w:rsidRPr="00D0236F">
        <w:rPr>
          <w:color w:val="222222"/>
          <w:shd w:val="clear" w:color="auto" w:fill="FFFFFF"/>
        </w:rPr>
        <w:t>pidemiological studies</w:t>
      </w:r>
      <w:r w:rsidR="002B5470">
        <w:rPr>
          <w:rFonts w:eastAsiaTheme="minorEastAsia" w:hint="eastAsia"/>
          <w:color w:val="222222"/>
          <w:shd w:val="clear" w:color="auto" w:fill="FFFFFF"/>
          <w:lang w:eastAsia="ko-KR"/>
        </w:rPr>
        <w:t xml:space="preserve"> also</w:t>
      </w:r>
      <w:r w:rsidR="002B5470" w:rsidRPr="00D0236F">
        <w:rPr>
          <w:color w:val="222222"/>
          <w:shd w:val="clear" w:color="auto" w:fill="FFFFFF"/>
        </w:rPr>
        <w:t xml:space="preserve"> show </w:t>
      </w:r>
      <w:r w:rsidR="002B5470" w:rsidRPr="00D0236F">
        <w:rPr>
          <w:rFonts w:eastAsiaTheme="minorEastAsia"/>
          <w:lang w:eastAsia="ko-KR"/>
        </w:rPr>
        <w:t xml:space="preserve">hybrid </w:t>
      </w:r>
      <w:r w:rsidR="002B5470" w:rsidRPr="002C3542">
        <w:rPr>
          <w:rFonts w:eastAsiaTheme="minorEastAsia"/>
          <w:color w:val="000000" w:themeColor="text1"/>
          <w:lang w:eastAsia="ko-KR"/>
        </w:rPr>
        <w:t>immunity had the highest magnitude and durability of protection against all outcomes, emphasizing the importance of providing vaccination to previously infected individuals</w:t>
      </w:r>
      <w:r w:rsidR="00A843F8" w:rsidRPr="002C3542">
        <w:rPr>
          <w:rFonts w:eastAsiaTheme="minorEastAsia" w:hint="eastAsia"/>
          <w:color w:val="000000" w:themeColor="text1"/>
          <w:lang w:eastAsia="ko-KR"/>
        </w:rPr>
        <w:t xml:space="preserve"> as i</w:t>
      </w:r>
      <w:r w:rsidR="002B5470" w:rsidRPr="002C3542">
        <w:rPr>
          <w:rFonts w:eastAsiaTheme="minorEastAsia"/>
          <w:color w:val="000000" w:themeColor="text1"/>
          <w:lang w:eastAsia="ko-KR"/>
        </w:rPr>
        <w:t xml:space="preserve">nfection-induced </w:t>
      </w:r>
      <w:r w:rsidR="002B5470" w:rsidRPr="002C3542">
        <w:rPr>
          <w:rFonts w:eastAsiaTheme="minorEastAsia"/>
          <w:color w:val="000000" w:themeColor="text1"/>
          <w:lang w:eastAsia="ko-KR"/>
        </w:rPr>
        <w:lastRenderedPageBreak/>
        <w:t xml:space="preserve">protection against reinfection wanes rapidly, </w:t>
      </w:r>
      <w:r w:rsidR="00A843F8" w:rsidRPr="002C3542">
        <w:rPr>
          <w:rFonts w:eastAsiaTheme="minorEastAsia" w:hint="eastAsia"/>
          <w:color w:val="000000" w:themeColor="text1"/>
          <w:lang w:eastAsia="ko-KR"/>
        </w:rPr>
        <w:t>but</w:t>
      </w:r>
      <w:r w:rsidR="002B5470" w:rsidRPr="002C3542">
        <w:rPr>
          <w:rFonts w:eastAsiaTheme="minorEastAsia"/>
          <w:color w:val="000000" w:themeColor="text1"/>
          <w:lang w:eastAsia="ko-KR"/>
        </w:rPr>
        <w:t xml:space="preserve"> vaccination </w:t>
      </w:r>
      <w:r w:rsidR="00A843F8" w:rsidRPr="002C3542">
        <w:rPr>
          <w:rFonts w:eastAsiaTheme="minorEastAsia" w:hint="eastAsia"/>
          <w:color w:val="000000" w:themeColor="text1"/>
          <w:lang w:eastAsia="ko-KR"/>
        </w:rPr>
        <w:t xml:space="preserve">further </w:t>
      </w:r>
      <w:r w:rsidR="002B5470" w:rsidRPr="002C3542">
        <w:rPr>
          <w:rFonts w:eastAsiaTheme="minorEastAsia"/>
          <w:color w:val="000000" w:themeColor="text1"/>
          <w:lang w:eastAsia="ko-KR"/>
        </w:rPr>
        <w:t>increases durability</w:t>
      </w:r>
      <w:r w:rsidR="00F86585">
        <w:rPr>
          <w:rFonts w:eastAsiaTheme="minorEastAsia"/>
          <w:color w:val="000000" w:themeColor="text1"/>
          <w:lang w:eastAsia="ko-KR"/>
        </w:rPr>
        <w:t xml:space="preserve"> </w:t>
      </w:r>
      <w:r w:rsidR="00F86585">
        <w:rPr>
          <w:rFonts w:eastAsiaTheme="minorEastAsia"/>
          <w:color w:val="000000" w:themeColor="text1"/>
          <w:lang w:eastAsia="ko-KR"/>
        </w:rPr>
        <w:fldChar w:fldCharType="begin"/>
      </w:r>
      <w:r w:rsidR="00F86585">
        <w:rPr>
          <w:rFonts w:eastAsiaTheme="minorEastAsia"/>
          <w:color w:val="000000" w:themeColor="text1"/>
          <w:lang w:eastAsia="ko-KR"/>
        </w:rPr>
        <w:instrText xml:space="preserve"> ADDIN ZOTERO_ITEM CSL_CITATION {"citationID":"taZ8sfXT","properties":{"formattedCitation":"[11]","plainCitation":"[11]","noteIndex":0},"citationItems":[{"id":205,"uris":["http://zotero.org/users/14790911/items/2VP7CBZ3"],"itemData":{"id":205,"type":"webpage","title":"Protection of COVID-19 vaccination and previous infection against Omicron BA.1, BA.2 and Delta SARS-CoV-2 infections | Nature Communications","URL":"https://www.nature.com/articles/s41467-022-31838-8","accessed":{"date-parts":[["2024",9,23]]}}}],"schema":"https://github.com/citation-style-language/schema/raw/master/csl-citation.json"} </w:instrText>
      </w:r>
      <w:r w:rsidR="00F86585">
        <w:rPr>
          <w:rFonts w:eastAsiaTheme="minorEastAsia"/>
          <w:color w:val="000000" w:themeColor="text1"/>
          <w:lang w:eastAsia="ko-KR"/>
        </w:rPr>
        <w:fldChar w:fldCharType="separate"/>
      </w:r>
      <w:r w:rsidR="00F86585">
        <w:rPr>
          <w:rFonts w:eastAsiaTheme="minorEastAsia"/>
          <w:noProof/>
          <w:color w:val="000000" w:themeColor="text1"/>
          <w:lang w:eastAsia="ko-KR"/>
        </w:rPr>
        <w:t>[11]</w:t>
      </w:r>
      <w:r w:rsidR="00F86585">
        <w:rPr>
          <w:rFonts w:eastAsiaTheme="minorEastAsia"/>
          <w:color w:val="000000" w:themeColor="text1"/>
          <w:lang w:eastAsia="ko-KR"/>
        </w:rPr>
        <w:fldChar w:fldCharType="end"/>
      </w:r>
      <w:r w:rsidR="00F86585">
        <w:rPr>
          <w:rFonts w:eastAsiaTheme="minorEastAsia"/>
          <w:color w:val="000000" w:themeColor="text1"/>
          <w:lang w:eastAsia="ko-KR"/>
        </w:rPr>
        <w:fldChar w:fldCharType="begin"/>
      </w:r>
      <w:r w:rsidR="00F86585">
        <w:rPr>
          <w:rFonts w:eastAsiaTheme="minorEastAsia"/>
          <w:color w:val="000000" w:themeColor="text1"/>
          <w:lang w:eastAsia="ko-KR"/>
        </w:rPr>
        <w:instrText xml:space="preserve"> ADDIN ZOTERO_ITEM CSL_CITATION {"citationID":"uXAsfBph","properties":{"formattedCitation":"[12]","plainCitation":"[12]","noteIndex":0},"citationItems":[{"id":203,"uris":["http://zotero.org/users/14790911/items/NG2L3ZXH"],"itemData":{"id":203,"type":"article","abstract":"Background We aimed to systematically review the magnitude and duration of the protective effectiveness of prior infection (PE) and hybrid immunity (HE) against Omicron infection and severe disease.\nMethods We searched pre-print and peer-reviewed electronic databases for controlled studies from January 1, 2020, to June 1, 2022. Risk of bias (RoB) was assessed using the Risk of Bias In Non-Randomized Studies of Interventions (ROBINS-I)-Tool. We used random-effects meta-regression to estimate the magnitude of protection at 1-month intervals and the average change in protection since the last vaccine dose or infection from 3 months to 6 or 12 months. We compared our estimates of PE and HE to previously published estimates of the magnitude and durability of vaccine effectiveness (VE) against Omicron.\nFindings Eleven studies of prior infection and 15 studies of hybrid immunity were included. For prior infection, there were 97 estimates (27 at moderate RoB and 70 at serious RoB), with the longest follow up at 15 months. PE against hospitalization or severe disease was 82·5% [71·8-89·7%] at 3 months, and 74·6% [63·1-83·5%] at 12 months. PE against reinfection was 65·2% [52·9-75·9%] at 3 months, and 24·7% [16·4-35·5%] at 12 months. For HE, there were 153 estimates (78 at moderate RoB and 75 at serious RoB), with the longest follow up at 11 months for primary series vaccination and 4 months for first booster vaccination. Against hospitalization or severe disease, HE involving either primary series vaccination or first booster vaccination was consistently &gt;95% for the available follow up. Against reinfection, HE involving primary series vaccination was 69·0% [58·9-77·5%] at 3 months after the most recent infection or vaccination, and 41·8% [31·5-52·8%] at 12 months, while HE involving first booster vaccination was 68·6% [58·8-76·9%] at 3 months, and 46·5% [36·0-57·3%] at 6 months. Against hospitalization or severe disease at 6 months, hybrid immunity with first booster vaccination (effectiveness 95·3% [81·9-98·9%]) or with primary series alone (96·5% [90·2-98·8%]) provided significantly greater protection than prior infection alone (80·1% [70·3-87·2%]), first booster vaccination alone (76·7% [72·5-80·4%]), or primary series alone (64·6% [54·5-73·6%]). Results for protection against reinfection were similar.\nInterpretation Prior infection and hybrid immunity both provided greater and more sustained protection against Omicron than vaccination alone. All protection estimates waned quickly against infection but remained high for hospitalisation or severe disease. Individuals with hybrid immunity had the highest magnitude and durability of protection against all outcomes, reinforcing the global imperative for vaccination.\nFunding WHO COVID-19 Solidarity Response Fund and the Coalition for Epidemic Preparedness Innovations.\nEvidence before this study The global emergence and rapid spread of Omicron (B.1.1.529) variant of concern, characterized by their ability to escape immunity, has required scientists and policymakers to reassess the population protection against Omicron infection and severe disease. So far, few systematic reviews have incorporated data on Omicron, and none have examined the protection against Omicron conferred by hybrid immunity (i.e. the immunity gained from the combination of vaccination and prior infection) which is now widespread globally. While one preprint has recently reported protection from prior infection over time, no systematic review has systematically compared the magnitude and duration of vaccination, prior infection, and hybrid immunity. A large single-country study has reported that protection from either infection or hybrid immunity against Omicron infection wanes to low levels at 15 months, but is relatively stable against severe disease.Added value of this study Prior infection and hybrid immunity both provided greater and more sustained protection against Omicron than vaccination alone. Individuals with hybrid immunity had the highest magnitude and durability of protection against all outcomes; protection against severe disease remained above 95% until the end of available follow-up at 11 months after hybrid immunity with primary series and 4 months after hybrid immunity with booster vaccination, and was sustained at these high levels of protection in projections to 12 months and 6 months, respectively.Implications of all the available evidence These results may serve to tailor guidance on the optimal number and timing of vaccinations. At the public health level, these findings can be combined with data on local infection prevalence, vaccination rates, and their timing. In settings with high seroprevalence, limited resources, and competing health priorities, it may be reasonable to focus on achieving high coverage rates with primary series among individuals who are at higher risk of poor outcome, as this will provide a high level of protection against severe disease for at least one year among those with prior infection. Furthermore, given the waning protection for both infection-and vaccine induced immunity against infection or reinfection, mass vaccination could be timed for roll-out prior to periods of expected increased incidence, such as the winter season. At the individual level, these results can be combined with knowledge of a person’s infection and vaccination history. A six-month delay in booster may be justified after the last infection or vaccination for individuals with a known prior infection and full primary series vaccination. Further follow-up of the protective effectiveness of hybrid immunity against hospitalization or severe disease for all vaccines is needed to clarify how much waning of protection might occur with longer duration since the last infection or vaccination. Producing estimates of protection for new variant-containing vaccines will be crucial for COVID-19 vaccine policy and decision-making bodies. Policy makers considering the use and timing of vaccinations should include the local extent of past infection, the protection conferred by prior infection or hybrid immunity, and the duration of this protection as key considerations to inform their decision-making.","DOI":"10.1101/2022.10.02.22280610","language":"en","license":"© 2022, Posted by Cold Spring Harbor Laboratory. This pre-print is available under a Creative Commons License (Attribution-NonCommercial-NoDerivs 4.0 International), CC BY-NC-ND 4.0, as described at http://creativecommons.org/licenses/by-nc-nd/4.0/","note":"page: 2022.10.02.22280610","publisher":"medRxiv","source":"medRxiv","title":"Protective effectiveness of prior SARS-CoV-2 infection and hybrid immunity against Omicron infection and severe disease: a systematic review and meta-regression","title-short":"Protective effectiveness of prior SARS-CoV-2 infection and hybrid immunity against Omicron infection and severe disease","URL":"https://www.medrxiv.org/content/10.1101/2022.10.02.22280610v2","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Abu"},{"family":"Buckeridge","given":"David"},{"family":"Kerkhove","given":"Maria Van"},{"family":"Piechotta","given":"Vanessa"},{"family":"Higdon","given":"Melissa"},{"family":"Wilder-Smith","given":"Annelies"},{"family":"Bergeri","given":"Isabel"},{"family":"Feikin","given":"Daniel"},{"family":"Arora","given":"Rahul K."},{"family":"Patel","given":"Minal"},{"family":"Subissi","given":"Lorenzo"}],"accessed":{"date-parts":[["2024",9,23]]},"issued":{"date-parts":[["2022",10,24]]}}}],"schema":"https://github.com/citation-style-language/schema/raw/master/csl-citation.json"} </w:instrText>
      </w:r>
      <w:r w:rsidR="00F86585">
        <w:rPr>
          <w:rFonts w:eastAsiaTheme="minorEastAsia"/>
          <w:color w:val="000000" w:themeColor="text1"/>
          <w:lang w:eastAsia="ko-KR"/>
        </w:rPr>
        <w:fldChar w:fldCharType="separate"/>
      </w:r>
      <w:r w:rsidR="00F86585">
        <w:rPr>
          <w:rFonts w:eastAsiaTheme="minorEastAsia"/>
          <w:noProof/>
          <w:color w:val="000000" w:themeColor="text1"/>
          <w:lang w:eastAsia="ko-KR"/>
        </w:rPr>
        <w:t>[12]</w:t>
      </w:r>
      <w:r w:rsidR="00F86585">
        <w:rPr>
          <w:rFonts w:eastAsiaTheme="minorEastAsia"/>
          <w:color w:val="000000" w:themeColor="text1"/>
          <w:lang w:eastAsia="ko-KR"/>
        </w:rPr>
        <w:fldChar w:fldCharType="end"/>
      </w:r>
      <w:r w:rsidR="00F86585">
        <w:rPr>
          <w:rFonts w:eastAsiaTheme="minorEastAsia"/>
          <w:color w:val="000000" w:themeColor="text1"/>
          <w:lang w:eastAsia="ko-KR"/>
        </w:rPr>
        <w:fldChar w:fldCharType="begin"/>
      </w:r>
      <w:r w:rsidR="00F86585">
        <w:rPr>
          <w:rFonts w:eastAsiaTheme="minorEastAsia"/>
          <w:color w:val="000000" w:themeColor="text1"/>
          <w:lang w:eastAsia="ko-KR"/>
        </w:rPr>
        <w:instrText xml:space="preserve"> ADDIN ZOTERO_ITEM CSL_CITATION {"citationID":"hF4Kvads","properties":{"formattedCitation":"[13]","plainCitation":"[13]","noteIndex":0},"citationItems":[{"id":207,"uris":["http://zotero.org/users/14790911/items/XZ8C9GMM"],"itemData":{"id":207,"type":"article-journal","container-title":"New England Journal of Medicine","DOI":"10.1056/NEJMoa2118946","ISSN":"0028-4793, 1533-4406","issue":"23","journalAbbreviation":"N Engl J Med","language":"en","page":"2201-2212","source":"DOI.org (Crossref)","title":"Protection and Waning of Natural and Hybrid Immunity to SARS-CoV-2","volume":"386","author":[{"family":"Goldberg","given":"Yair"},{"family":"Mandel","given":"Micha"},{"family":"Bar-On","given":"Yinon M."},{"family":"Bodenheimer","given":"Omri"},{"family":"Freedman","given":"Laurence S."},{"family":"Ash","given":"Nachman"},{"family":"Alroy-Preis","given":"Sharon"},{"family":"Huppert","given":"Amit"},{"family":"Milo","given":"Ron"}],"issued":{"date-parts":[["2022",6,9]]}}}],"schema":"https://github.com/citation-style-language/schema/raw/master/csl-citation.json"} </w:instrText>
      </w:r>
      <w:r w:rsidR="00F86585">
        <w:rPr>
          <w:rFonts w:eastAsiaTheme="minorEastAsia"/>
          <w:color w:val="000000" w:themeColor="text1"/>
          <w:lang w:eastAsia="ko-KR"/>
        </w:rPr>
        <w:fldChar w:fldCharType="separate"/>
      </w:r>
      <w:r w:rsidR="00F86585">
        <w:rPr>
          <w:rFonts w:eastAsiaTheme="minorEastAsia"/>
          <w:noProof/>
          <w:color w:val="000000" w:themeColor="text1"/>
          <w:lang w:eastAsia="ko-KR"/>
        </w:rPr>
        <w:t>[13]</w:t>
      </w:r>
      <w:r w:rsidR="00F86585">
        <w:rPr>
          <w:rFonts w:eastAsiaTheme="minorEastAsia"/>
          <w:color w:val="000000" w:themeColor="text1"/>
          <w:lang w:eastAsia="ko-KR"/>
        </w:rPr>
        <w:fldChar w:fldCharType="end"/>
      </w:r>
      <w:r w:rsidR="002B5470" w:rsidRPr="002C3542">
        <w:rPr>
          <w:rFonts w:eastAsiaTheme="minorEastAsia"/>
          <w:color w:val="000000" w:themeColor="text1"/>
          <w:lang w:eastAsia="ko-KR"/>
        </w:rPr>
        <w:t xml:space="preserve">. </w:t>
      </w:r>
      <w:r w:rsidR="00A150A5" w:rsidRPr="002C3542">
        <w:rPr>
          <w:rFonts w:eastAsiaTheme="minorEastAsia" w:hint="eastAsia"/>
          <w:color w:val="000000" w:themeColor="text1"/>
          <w:shd w:val="clear" w:color="auto" w:fill="FFFFFF"/>
          <w:lang w:eastAsia="ko-KR"/>
        </w:rPr>
        <w:t xml:space="preserve">However, </w:t>
      </w:r>
      <w:r w:rsidR="00A150A5" w:rsidRPr="002C3542">
        <w:rPr>
          <w:rFonts w:eastAsiaTheme="minorEastAsia"/>
          <w:color w:val="000000" w:themeColor="text1"/>
          <w:shd w:val="clear" w:color="auto" w:fill="FFFFFF"/>
          <w:lang w:eastAsia="ko-KR"/>
        </w:rPr>
        <w:t>the waning of hybrid immunity, particularly due to Omicron infections,</w:t>
      </w:r>
      <w:r w:rsidR="00A150A5" w:rsidRPr="002C3542">
        <w:rPr>
          <w:color w:val="000000" w:themeColor="text1"/>
          <w:shd w:val="clear" w:color="auto" w:fill="FFFFFF"/>
        </w:rPr>
        <w:t xml:space="preserve"> is not yet characterized in magnitude or duration. More data are needed for a precise quantification of the immune protection from hybrid immunity compared with vaccine-induced immunity </w:t>
      </w:r>
      <w:r w:rsidR="00F86585" w:rsidRPr="002C3542">
        <w:rPr>
          <w:color w:val="000000" w:themeColor="text1"/>
          <w:highlight w:val="yellow"/>
          <w:shd w:val="clear" w:color="auto" w:fill="FFFFFF"/>
        </w:rPr>
        <w:t>normalized</w:t>
      </w:r>
      <w:r w:rsidR="00A150A5" w:rsidRPr="002C3542">
        <w:rPr>
          <w:color w:val="000000" w:themeColor="text1"/>
          <w:highlight w:val="yellow"/>
          <w:shd w:val="clear" w:color="auto" w:fill="FFFFFF"/>
        </w:rPr>
        <w:t xml:space="preserve"> for the same antigen </w:t>
      </w:r>
      <w:commentRangeStart w:id="0"/>
      <w:r w:rsidR="00A150A5" w:rsidRPr="002C3542">
        <w:rPr>
          <w:color w:val="000000" w:themeColor="text1"/>
          <w:highlight w:val="yellow"/>
          <w:shd w:val="clear" w:color="auto" w:fill="FFFFFF"/>
        </w:rPr>
        <w:t>exposure.</w:t>
      </w:r>
      <w:commentRangeEnd w:id="0"/>
      <w:r w:rsidR="00A150A5" w:rsidRPr="002C3542">
        <w:rPr>
          <w:rStyle w:val="CommentReference"/>
          <w:color w:val="000000" w:themeColor="text1"/>
          <w:sz w:val="22"/>
          <w:szCs w:val="22"/>
          <w:highlight w:val="yellow"/>
        </w:rPr>
        <w:commentReference w:id="0"/>
      </w:r>
    </w:p>
    <w:p w14:paraId="17F2B6F3" w14:textId="77777777" w:rsidR="00A843F8" w:rsidRPr="002C3542" w:rsidRDefault="00A843F8" w:rsidP="00A843F8">
      <w:pPr>
        <w:widowControl/>
        <w:adjustRightInd w:val="0"/>
        <w:spacing w:line="360" w:lineRule="auto"/>
        <w:jc w:val="both"/>
        <w:rPr>
          <w:rFonts w:eastAsiaTheme="minorEastAsia"/>
          <w:color w:val="000000" w:themeColor="text1"/>
          <w:shd w:val="clear" w:color="auto" w:fill="FFFFFF"/>
          <w:lang w:eastAsia="ko-KR"/>
        </w:rPr>
      </w:pPr>
    </w:p>
    <w:p w14:paraId="54314EA7" w14:textId="5B735DAA" w:rsidR="00D3651D" w:rsidRPr="00D0236F" w:rsidRDefault="002F0C3B" w:rsidP="005B7F6E">
      <w:pPr>
        <w:pStyle w:val="BodyText"/>
        <w:kinsoku w:val="0"/>
        <w:overflowPunct w:val="0"/>
        <w:spacing w:line="360" w:lineRule="auto"/>
        <w:ind w:left="0"/>
        <w:jc w:val="both"/>
        <w:rPr>
          <w:rFonts w:eastAsiaTheme="minorEastAsia"/>
          <w:sz w:val="22"/>
          <w:szCs w:val="22"/>
          <w:lang w:eastAsia="ko-KR"/>
        </w:rPr>
      </w:pPr>
      <w:r w:rsidRPr="002C3542">
        <w:rPr>
          <w:rFonts w:eastAsiaTheme="minorEastAsia"/>
          <w:color w:val="000000" w:themeColor="text1"/>
          <w:sz w:val="22"/>
          <w:szCs w:val="22"/>
          <w:lang w:eastAsia="ko-KR"/>
        </w:rPr>
        <w:t xml:space="preserve">In South Korea, a large majority of the population has either hybrid or vaccine-induced immunity, with only </w:t>
      </w:r>
      <w:r w:rsidR="004A57B0" w:rsidRPr="002C3542">
        <w:rPr>
          <w:rFonts w:eastAsiaTheme="minorEastAsia"/>
          <w:color w:val="000000" w:themeColor="text1"/>
          <w:sz w:val="22"/>
          <w:szCs w:val="22"/>
          <w:lang w:eastAsia="ko-KR"/>
        </w:rPr>
        <w:t>8</w:t>
      </w:r>
      <w:r w:rsidRPr="002C3542">
        <w:rPr>
          <w:rFonts w:eastAsiaTheme="minorEastAsia"/>
          <w:color w:val="000000" w:themeColor="text1"/>
          <w:sz w:val="22"/>
          <w:szCs w:val="22"/>
          <w:lang w:eastAsia="ko-KR"/>
        </w:rPr>
        <w:t xml:space="preserve">% having previous infection alone and </w:t>
      </w:r>
      <w:r w:rsidR="004A57B0" w:rsidRPr="002C3542">
        <w:rPr>
          <w:rFonts w:eastAsiaTheme="minorEastAsia"/>
          <w:color w:val="000000" w:themeColor="text1"/>
          <w:sz w:val="22"/>
          <w:szCs w:val="22"/>
          <w:lang w:eastAsia="ko-KR"/>
        </w:rPr>
        <w:t>10</w:t>
      </w:r>
      <w:r w:rsidRPr="002C3542">
        <w:rPr>
          <w:rFonts w:eastAsiaTheme="minorEastAsia"/>
          <w:color w:val="000000" w:themeColor="text1"/>
          <w:sz w:val="22"/>
          <w:szCs w:val="22"/>
          <w:lang w:eastAsia="ko-KR"/>
        </w:rPr>
        <w:t>% with no immunity. In this study, we directly compared anti-</w:t>
      </w:r>
      <w:r w:rsidRPr="00D0236F">
        <w:rPr>
          <w:rFonts w:eastAsiaTheme="minorEastAsia"/>
          <w:color w:val="000000"/>
          <w:sz w:val="22"/>
          <w:szCs w:val="22"/>
          <w:lang w:eastAsia="ko-KR"/>
        </w:rPr>
        <w:t xml:space="preserve">S levels and the relative incidence of breakthrough infections between groups with hybrid immunity and those with vaccine-induced immunity, given that neutralizing antibodies are a subset of spike (S) antibodies. We utilized data from a nationwide community-based cohort, allowing for large-scale analysis across various age subgroups. This cohort enabled us to conduct follow-up assessments with repeated antibody testing in August and December 2022, alongside detailed demographic and clinical characterization. </w:t>
      </w:r>
      <w:r w:rsidRPr="00D0236F">
        <w:rPr>
          <w:rFonts w:eastAsiaTheme="minorEastAsia"/>
          <w:sz w:val="22"/>
          <w:szCs w:val="22"/>
          <w:lang w:eastAsia="ko-KR"/>
        </w:rPr>
        <w:t>The objectives of this research are threefold: First, we assessed the variation in anti-S antibody waning following the last immunological event across different age subgroups, comparing hybrid immunity with vaccine-induced immunity. Second, we evaluated the protective efficacy of these two groups over time, specifically focusing on the probability of remaining free from COVID-19 infection. Third, we examined the overall impact of anti-S antibody levels on the probability of remaining infection-free, comparing the effects across age groups between hybrid and vaccine-induced immunity cohorts.</w:t>
      </w:r>
    </w:p>
    <w:p w14:paraId="7210025D" w14:textId="77777777"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p>
    <w:p w14:paraId="273D6184" w14:textId="0974C5C7"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r w:rsidRPr="00D0236F">
        <w:rPr>
          <w:color w:val="222222"/>
          <w:sz w:val="22"/>
          <w:szCs w:val="22"/>
          <w:shd w:val="clear" w:color="auto" w:fill="FFFFFF"/>
        </w:rPr>
        <w:t>Here we assess serological immune response after SARS-CoV-2 breakthrough infection in persons with primary and booster vaccination with and without previous infection. First, we determine the sensitivity of N-antibodies as a tool to identify breakthrough infection. Subsequently, we investigate the boosting of Spike S1-specific responses after breakthrough infection and the influence of time since vaccination and N-seroconversion on the S1-specific antibody levels. The study was performed during the transition period of the Delta variant to Omicron</w:t>
      </w:r>
      <w:hyperlink r:id="rId13" w:anchor="ref-CR9" w:tooltip="Andeweg, S. P. et al. Protection of COVID-19 vaccination and previous infection against Omicron BA.1, BA.2 and Delta SARS-CoV-2 infections. Nat. Commun. 13, 4738. &#10;                  https://doi.org/10.1038/s41467-022-31838-8&#10;                  &#10;                " w:history="1">
        <w:r w:rsidRPr="00D0236F">
          <w:rPr>
            <w:rStyle w:val="Hyperlink"/>
            <w:rFonts w:eastAsiaTheme="majorEastAsia"/>
            <w:color w:val="006699"/>
            <w:sz w:val="22"/>
            <w:szCs w:val="22"/>
          </w:rPr>
          <w:t>9</w:t>
        </w:r>
      </w:hyperlink>
      <w:r w:rsidRPr="00D0236F">
        <w:rPr>
          <w:color w:val="222222"/>
          <w:sz w:val="22"/>
          <w:szCs w:val="22"/>
          <w:shd w:val="clear" w:color="auto" w:fill="FFFFFF"/>
        </w:rPr>
        <w:t>, which provided a unique basis to relate immune activation to the virus strain involved. Therefore, lastly, we investigate the change in the response towards the variant of infection as an indication for the development of broader hybrid immunity</w:t>
      </w:r>
      <w:r w:rsidR="00901120">
        <w:rPr>
          <w:color w:val="222222"/>
          <w:sz w:val="22"/>
          <w:szCs w:val="22"/>
          <w:shd w:val="clear" w:color="auto" w:fill="FFFFFF"/>
        </w:rPr>
        <w:t xml:space="preserve"> </w:t>
      </w:r>
      <w:r w:rsidR="00901120">
        <w:rPr>
          <w:color w:val="222222"/>
          <w:sz w:val="22"/>
          <w:szCs w:val="22"/>
          <w:shd w:val="clear" w:color="auto" w:fill="FFFFFF"/>
        </w:rPr>
        <w:fldChar w:fldCharType="begin"/>
      </w:r>
      <w:r w:rsidR="00F86585">
        <w:rPr>
          <w:color w:val="222222"/>
          <w:sz w:val="22"/>
          <w:szCs w:val="22"/>
          <w:shd w:val="clear" w:color="auto" w:fill="FFFFFF"/>
        </w:rPr>
        <w:instrText xml:space="preserve"> ADDIN ZOTERO_ITEM CSL_CITATION {"citationID":"m59udC9z","properties":{"formattedCitation":"[14]","plainCitation":"[14]","noteIndex":0},"citationItems":[{"id":112,"uris":["http://zotero.org/users/14790911/items/WEN946JJ"],"itemData":{"id":112,"type":"article-journal","abstract":"Immunity induced by vaccination and infection, referred to as hybrid immunity, provides better protection against SARS-CoV-2 infections compared to immunity induced by vaccinations alone. To assess the development of hybrid immunity we investigated the induction of Nucleoprotein-specific antibodies in PCR-confirmed infections by Delta or Omicron in vaccinated individuals (n = 520). Eighty-two percent of the participants with a breakthrough infection reached N-seropositivity. N-seropositivity was accompanied by Spike S1 antibody boosting, and independent of vaccination status or virus variant. Following the infection relatively more antibodies to the infecting virus variant were detected. In conclusion, these data show that hybrid immunity through breakthrough infections is hallmarked by Nucleoprotein antibodies and broadening of the Spike antibody repertoire. Exposure to future SARS-CoV-2 variants may therefore continue to maintain and broaden vaccine-induced population immunity.","container-title":"Scientific Reports","DOI":"10.1038/s41598-023-45718-8","ISSN":"2045-2322","issue":"1","journalAbbreviation":"Sci Rep","language":"en","license":"2023 The Author(s)","note":"publisher: Nature Publishing Group","page":"18394","source":"www.nature.com","title":"Assessment of hybrid population immunity to SARS-CoV-2 following breakthrough infections of distinct SARS-CoV-2 variants by the detection of antibodies to nucleoprotein","volume":"13","author":[{"family":"Hartog","given":"Gerco","non-dropping-particle":"den"},{"family":"Andeweg","given":"Stijn P."},{"family":"Hoeve","given":"Christina E."},{"family":"Smits","given":"Gaby"},{"family":"Voordouw","given":"Bettie"},{"family":"Eggink","given":"Dirk"},{"family":"Knol","given":"Mirjam J."},{"family":"Binnendijk","given":"Robert S.","non-dropping-particle":"van"}],"issued":{"date-parts":[["2023",10,26]]}}}],"schema":"https://github.com/citation-style-language/schema/raw/master/csl-citation.json"} </w:instrText>
      </w:r>
      <w:r w:rsidR="00901120">
        <w:rPr>
          <w:color w:val="222222"/>
          <w:sz w:val="22"/>
          <w:szCs w:val="22"/>
          <w:shd w:val="clear" w:color="auto" w:fill="FFFFFF"/>
        </w:rPr>
        <w:fldChar w:fldCharType="separate"/>
      </w:r>
      <w:r w:rsidR="00F86585">
        <w:rPr>
          <w:noProof/>
          <w:color w:val="222222"/>
          <w:sz w:val="22"/>
          <w:szCs w:val="22"/>
          <w:shd w:val="clear" w:color="auto" w:fill="FFFFFF"/>
        </w:rPr>
        <w:t>[14]</w:t>
      </w:r>
      <w:r w:rsidR="00901120">
        <w:rPr>
          <w:color w:val="222222"/>
          <w:sz w:val="22"/>
          <w:szCs w:val="22"/>
          <w:shd w:val="clear" w:color="auto" w:fill="FFFFFF"/>
        </w:rPr>
        <w:fldChar w:fldCharType="end"/>
      </w:r>
      <w:r w:rsidRPr="00D0236F">
        <w:rPr>
          <w:color w:val="222222"/>
          <w:sz w:val="22"/>
          <w:szCs w:val="22"/>
          <w:shd w:val="clear" w:color="auto" w:fill="FFFFFF"/>
        </w:rPr>
        <w:t>.</w:t>
      </w:r>
    </w:p>
    <w:p w14:paraId="02A33B75" w14:textId="77777777" w:rsidR="00D3651D" w:rsidRPr="00D0236F" w:rsidRDefault="00D3651D" w:rsidP="005B7F6E">
      <w:pPr>
        <w:pStyle w:val="Heading1"/>
        <w:tabs>
          <w:tab w:val="left" w:pos="633"/>
          <w:tab w:val="left" w:pos="634"/>
        </w:tabs>
        <w:spacing w:before="0" w:line="360" w:lineRule="auto"/>
        <w:rPr>
          <w:rFonts w:ascii="Times New Roman" w:eastAsiaTheme="minorEastAsia" w:hAnsi="Times New Roman" w:cs="Times New Roman"/>
          <w:sz w:val="22"/>
          <w:szCs w:val="22"/>
          <w:lang w:eastAsia="zh-CN"/>
        </w:rPr>
      </w:pPr>
    </w:p>
    <w:p w14:paraId="4B2CA25D"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Methods</w:t>
      </w:r>
    </w:p>
    <w:p w14:paraId="0A5D9FBC" w14:textId="77777777" w:rsidR="00D3651D" w:rsidRPr="00D0236F"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1" w:name="Sample_Collection_and_Definitions"/>
      <w:bookmarkEnd w:id="1"/>
    </w:p>
    <w:p w14:paraId="0E8BBCFB" w14:textId="4B3FE2C1" w:rsidR="008D184F" w:rsidRPr="00D0236F" w:rsidRDefault="00D3651D" w:rsidP="005B7F6E">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D0236F">
        <w:rPr>
          <w:rFonts w:ascii="Times New Roman" w:hAnsi="Times New Roman" w:cs="Times New Roman"/>
          <w:b/>
          <w:bCs/>
          <w:color w:val="000000" w:themeColor="text1"/>
          <w:sz w:val="22"/>
          <w:szCs w:val="22"/>
        </w:rPr>
        <w:t>Sample Collection and</w:t>
      </w:r>
      <w:r w:rsidRPr="00D0236F">
        <w:rPr>
          <w:rFonts w:ascii="Times New Roman" w:hAnsi="Times New Roman" w:cs="Times New Roman"/>
          <w:b/>
          <w:bCs/>
          <w:color w:val="000000" w:themeColor="text1"/>
          <w:spacing w:val="6"/>
          <w:sz w:val="22"/>
          <w:szCs w:val="22"/>
        </w:rPr>
        <w:t xml:space="preserve"> </w:t>
      </w:r>
      <w:r w:rsidRPr="00D0236F">
        <w:rPr>
          <w:rFonts w:ascii="Times New Roman" w:hAnsi="Times New Roman" w:cs="Times New Roman"/>
          <w:b/>
          <w:bCs/>
          <w:color w:val="000000" w:themeColor="text1"/>
          <w:sz w:val="22"/>
          <w:szCs w:val="22"/>
        </w:rPr>
        <w:t>Definitions</w:t>
      </w:r>
      <w:r w:rsidRPr="00D0236F">
        <w:rPr>
          <w:rFonts w:ascii="Times New Roman" w:eastAsiaTheme="minorEastAsia" w:hAnsi="Times New Roman" w:cs="Times New Roman"/>
          <w:b/>
          <w:bCs/>
          <w:color w:val="000000" w:themeColor="text1"/>
          <w:sz w:val="22"/>
          <w:szCs w:val="22"/>
          <w:lang w:eastAsia="ko-KR"/>
        </w:rPr>
        <w:t>.</w:t>
      </w:r>
      <w:r w:rsidRPr="00D0236F">
        <w:rPr>
          <w:rFonts w:ascii="Times New Roman" w:eastAsiaTheme="minorEastAsia" w:hAnsi="Times New Roman" w:cs="Times New Roman"/>
          <w:color w:val="000000" w:themeColor="text1"/>
          <w:sz w:val="22"/>
          <w:szCs w:val="22"/>
          <w:lang w:eastAsia="ko-KR"/>
        </w:rPr>
        <w:t xml:space="preserve"> A</w:t>
      </w:r>
      <w:r w:rsidRPr="00D0236F">
        <w:rPr>
          <w:rFonts w:ascii="Times New Roman" w:hAnsi="Times New Roman" w:cs="Times New Roman"/>
          <w:color w:val="000000" w:themeColor="text1"/>
          <w:sz w:val="22"/>
          <w:szCs w:val="22"/>
        </w:rPr>
        <w:t xml:space="preserve"> nationwide community-based surveillance study was conducted </w:t>
      </w:r>
      <w:r w:rsidRPr="00D0236F">
        <w:rPr>
          <w:rFonts w:ascii="Times New Roman" w:eastAsiaTheme="minorEastAsia" w:hAnsi="Times New Roman" w:cs="Times New Roman"/>
          <w:color w:val="000000" w:themeColor="text1"/>
          <w:sz w:val="22"/>
          <w:szCs w:val="22"/>
          <w:lang w:eastAsia="ko-KR"/>
        </w:rPr>
        <w:t>fr</w:t>
      </w:r>
      <w:r w:rsidRPr="00D0236F">
        <w:rPr>
          <w:rFonts w:ascii="Times New Roman" w:hAnsi="Times New Roman" w:cs="Times New Roman"/>
          <w:color w:val="000000" w:themeColor="text1"/>
          <w:sz w:val="22"/>
          <w:szCs w:val="22"/>
        </w:rPr>
        <w:t xml:space="preserve">om August to December 2022, during the 6th and 7th </w:t>
      </w:r>
      <w:r w:rsidRPr="00D0236F">
        <w:rPr>
          <w:rFonts w:ascii="Times New Roman" w:eastAsiaTheme="minorEastAsia" w:hAnsi="Times New Roman" w:cs="Times New Roman"/>
          <w:color w:val="000000" w:themeColor="text1"/>
          <w:sz w:val="22"/>
          <w:szCs w:val="22"/>
          <w:lang w:eastAsia="ko-KR"/>
        </w:rPr>
        <w:t xml:space="preserve">epidemic </w:t>
      </w:r>
      <w:r w:rsidRPr="00D0236F">
        <w:rPr>
          <w:rFonts w:ascii="Times New Roman" w:hAnsi="Times New Roman" w:cs="Times New Roman"/>
          <w:color w:val="000000" w:themeColor="text1"/>
          <w:sz w:val="22"/>
          <w:szCs w:val="22"/>
        </w:rPr>
        <w:t xml:space="preserve">peaks of COVID-19 in South Korea. This study </w:t>
      </w:r>
      <w:r w:rsidRPr="00D0236F">
        <w:rPr>
          <w:rFonts w:ascii="Times New Roman" w:hAnsi="Times New Roman" w:cs="Times New Roman"/>
          <w:color w:val="000000" w:themeColor="text1"/>
          <w:spacing w:val="-3"/>
          <w:sz w:val="22"/>
          <w:szCs w:val="22"/>
        </w:rPr>
        <w:t xml:space="preserve">involved </w:t>
      </w:r>
      <w:r w:rsidRPr="00D0236F">
        <w:rPr>
          <w:rFonts w:ascii="Times New Roman" w:hAnsi="Times New Roman" w:cs="Times New Roman"/>
          <w:color w:val="000000" w:themeColor="text1"/>
          <w:sz w:val="22"/>
          <w:szCs w:val="22"/>
        </w:rPr>
        <w:t xml:space="preserve">258 public health centers and 113 private medical facilities across 259 cities and counties. </w:t>
      </w:r>
      <w:r w:rsidRPr="00D0236F">
        <w:rPr>
          <w:rFonts w:ascii="Times New Roman" w:hAnsi="Times New Roman" w:cs="Times New Roman"/>
          <w:color w:val="000000" w:themeColor="text1"/>
          <w:spacing w:val="-12"/>
          <w:sz w:val="22"/>
          <w:szCs w:val="22"/>
        </w:rPr>
        <w:t xml:space="preserve">A </w:t>
      </w:r>
      <w:r w:rsidRPr="00D0236F">
        <w:rPr>
          <w:rFonts w:ascii="Times New Roman" w:hAnsi="Times New Roman" w:cs="Times New Roman"/>
          <w:color w:val="000000" w:themeColor="text1"/>
          <w:sz w:val="22"/>
          <w:szCs w:val="22"/>
        </w:rPr>
        <w:t>representative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sample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of</w:t>
      </w:r>
      <w:r w:rsidRPr="00D0236F">
        <w:rPr>
          <w:rFonts w:ascii="Times New Roman" w:hAnsi="Times New Roman" w:cs="Times New Roman"/>
          <w:color w:val="000000" w:themeColor="text1"/>
          <w:spacing w:val="-12"/>
          <w:sz w:val="22"/>
          <w:szCs w:val="22"/>
        </w:rPr>
        <w:t xml:space="preserve"> </w:t>
      </w:r>
      <w:r w:rsidR="000677AD">
        <w:rPr>
          <w:rFonts w:ascii="Times New Roman" w:hAnsi="Times New Roman" w:cs="Times New Roman" w:hint="eastAsia"/>
          <w:color w:val="000000" w:themeColor="text1"/>
          <w:sz w:val="22"/>
          <w:szCs w:val="22"/>
          <w:lang w:eastAsia="ko-KR"/>
        </w:rPr>
        <w:t>9,945</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individuals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aged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and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older</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randomly</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selected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from</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5,000 households.</w:t>
      </w:r>
      <w:r w:rsidRPr="00D0236F">
        <w:rPr>
          <w:rFonts w:ascii="Times New Roman" w:hAnsi="Times New Roman" w:cs="Times New Roman"/>
          <w:color w:val="000000" w:themeColor="text1"/>
          <w:spacing w:val="6"/>
          <w:sz w:val="22"/>
          <w:szCs w:val="22"/>
        </w:rPr>
        <w:t xml:space="preserve"> </w:t>
      </w:r>
      <w:r w:rsidRPr="00D0236F">
        <w:rPr>
          <w:rFonts w:ascii="Times New Roman" w:hAnsi="Times New Roman" w:cs="Times New Roman"/>
          <w:color w:val="000000" w:themeColor="text1"/>
          <w:sz w:val="22"/>
          <w:szCs w:val="22"/>
        </w:rPr>
        <w:t>Data</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collection</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conducted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through</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one-on-one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interviews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by</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trained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pacing w:val="-3"/>
          <w:sz w:val="22"/>
          <w:szCs w:val="22"/>
        </w:rPr>
        <w:t xml:space="preserve">surveyors </w:t>
      </w:r>
      <w:r w:rsidRPr="00D0236F">
        <w:rPr>
          <w:rFonts w:ascii="Times New Roman" w:hAnsi="Times New Roman" w:cs="Times New Roman"/>
          <w:color w:val="000000" w:themeColor="text1"/>
          <w:sz w:val="22"/>
          <w:szCs w:val="22"/>
        </w:rPr>
        <w:t>using tablets to ensure</w:t>
      </w:r>
      <w:r w:rsidRPr="00D0236F">
        <w:rPr>
          <w:rFonts w:ascii="Times New Roman" w:hAnsi="Times New Roman" w:cs="Times New Roman"/>
          <w:color w:val="000000" w:themeColor="text1"/>
          <w:spacing w:val="-5"/>
          <w:sz w:val="22"/>
          <w:szCs w:val="22"/>
        </w:rPr>
        <w:t xml:space="preserve"> </w:t>
      </w:r>
      <w:r w:rsidRPr="00D0236F">
        <w:rPr>
          <w:rFonts w:ascii="Times New Roman" w:hAnsi="Times New Roman" w:cs="Times New Roman"/>
          <w:color w:val="000000" w:themeColor="text1"/>
          <w:spacing w:val="-3"/>
          <w:sz w:val="22"/>
          <w:szCs w:val="22"/>
        </w:rPr>
        <w:t>accuracy.</w:t>
      </w:r>
      <w:r w:rsidRPr="00D0236F">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w:t>
      </w:r>
      <w:r w:rsidR="000C5051" w:rsidRPr="00D0236F">
        <w:rPr>
          <w:rFonts w:ascii="Times New Roman" w:eastAsiaTheme="minorEastAsia" w:hAnsi="Times New Roman" w:cs="Times New Roman"/>
          <w:color w:val="000000" w:themeColor="text1"/>
          <w:spacing w:val="-3"/>
          <w:sz w:val="22"/>
          <w:szCs w:val="22"/>
          <w:lang w:eastAsia="ko-KR"/>
        </w:rPr>
        <w:fldChar w:fldCharType="begin"/>
      </w:r>
      <w:r w:rsidR="00F86585">
        <w:rPr>
          <w:rFonts w:ascii="Times New Roman" w:eastAsiaTheme="minorEastAsia" w:hAnsi="Times New Roman" w:cs="Times New Roman"/>
          <w:color w:val="000000" w:themeColor="text1"/>
          <w:spacing w:val="-3"/>
          <w:sz w:val="22"/>
          <w:szCs w:val="22"/>
          <w:lang w:eastAsia="ko-KR"/>
        </w:rPr>
        <w:instrText xml:space="preserve"> ADDIN ZOTERO_ITEM CSL_CITATION {"citationID":"EVDqyAFB","properties":{"formattedCitation":"[15]","plainCitation":"[15]","noteIndex":0},"citationItems":[{"id":97,"uris":["http://zotero.org/users/14790911/items/RQ4UY7FE"],"itemData":{"id":97,"type":"article-journal","abstract":"We estimated the population prevalence of antibodies to severe acute respiratory syndrome coronavirus 2 (SARS-CoV-2), including unreported infections, through a Korea Seroprevalence Study of Monitoring of SARS-CoV-2 Antibody Retention and Transmission ...","container-title":"Epidemiology and Health","DOI":"10.4178/epih.e2023075","language":"en","note":"publisher: Korean Society of Epidemiology\nPMID: 37591786","source":"www.ncbi.nlm.nih.gov","title":"Korea Seroprevalence Study of Monitoring of SARS-COV-2 Antibody Retention and Transmission (K-SEROSMART): findings from national representative sample","title-short":"Korea Seroprevalence Study of Monitoring of SARS-COV-2 Antibody Retention and Transmission (K-SEROSMART)","URL":"https://www.ncbi.nlm.nih.gov/pmc/articles/PMC10728614/","volume":"45","author":[{"family":"Han","given":"Jina"},{"family":"Baek","given":"Hye Jin"},{"family":"Noh","given":"Eunbi"},{"family":"Yoon","given":"Kyuhyun"},{"family":"Kim","given":"Jung Ae"},{"family":"Ryu","given":"Sukhyun"},{"family":"Lee","given":"Kay O."},{"family":"Park","given":"No Yai"},{"family":"Jung","given":"Eunok"},{"family":"Kim","given":"Sangil"},{"family":"Lee","given":"Hyukmin"},{"family":"Hwang","given":"Yoo-Sung"},{"family":"Jung","given":"Jaehun"},{"family":"Lee","given":"Hun Jae"},{"family":"Cho","given":"Sung-il"},{"family":"Oh","given":"Sangcheol"},{"family":"Kim","given":"Migyeong"},{"family":"Oh","given":"Chang-Mo"},{"family":"Yu","given":"Byengchul"},{"family":"Hong","given":"Young-Seoub"},{"family":"Kim","given":"Keonyeop"},{"family":"Jung","given":"Sunjae"},{"family":"Han","given":"Mi Ah"},{"family":"Lee","given":"Moo-Sik"},{"family":"Lee","given":"Jung-Jeung"},{"family":"Hwangbo","given":"Young"},{"family":"Yim","given":"Hyeon Woo"},{"family":"Kim","given":"Yu-Mi"},{"family":"Lee","given":"Joongyub"},{"family":"Lee","given":"Weon-Young"},{"family":"Park","given":"Jae-Hyun"},{"family":"Oh","given":"Sungsoo"},{"family":"Jo","given":"Heui Sug"},{"family":"Kim","given":"Hyeongsu"},{"family":"Kang","given":"Gilwon"},{"family":"Nam","given":"Hae-Sung"},{"family":"Lee","given":"Ju-Hyung"},{"family":"Oh","given":"Gyung-Jae"},{"family":"Shin","given":"Min-Ho"},{"family":"Ryu","given":"Soyeon"},{"family":"Hwang","given":"Tae-Yoon"},{"family":"Park","given":"Soon-Woo"},{"family":"Kim","given":"Sang Kyu"},{"family":"Seol","given":"Roma"},{"family":"Park","given":"Ki-Soo"},{"family":"Kim","given":"Su Young"},{"family":"Kwon","given":"Jun-wook"},{"family":"Kim","given":"Sung Soon"},{"family":"Kim","given":"Byoungguk"},{"family":"Lee","given":"June-Woo"},{"family":"Jang","given":"Eun Young"},{"family":"Kim","given":"Ah-Ra"},{"family":"Nam","given":"Jeonghyun"},{"family":"Group","given":"The Korea Community Health Survey"},{"family":"Lee","given":"Soon Young"},{"family":"Kim","given":"Dong-Hyun"}],"accessed":{"date-parts":[["2024",9,4]]},"issued":{"date-parts":[["2023"]]}}}],"schema":"https://github.com/citation-style-language/schema/raw/master/csl-citation.json"} </w:instrText>
      </w:r>
      <w:r w:rsidR="000C5051" w:rsidRPr="00D0236F">
        <w:rPr>
          <w:rFonts w:ascii="Times New Roman" w:eastAsiaTheme="minorEastAsia" w:hAnsi="Times New Roman" w:cs="Times New Roman"/>
          <w:color w:val="000000" w:themeColor="text1"/>
          <w:spacing w:val="-3"/>
          <w:sz w:val="22"/>
          <w:szCs w:val="22"/>
          <w:lang w:eastAsia="ko-KR"/>
        </w:rPr>
        <w:fldChar w:fldCharType="separate"/>
      </w:r>
      <w:r w:rsidR="00F86585">
        <w:rPr>
          <w:rFonts w:ascii="Times New Roman" w:eastAsiaTheme="minorEastAsia" w:hAnsi="Times New Roman" w:cs="Times New Roman"/>
          <w:noProof/>
          <w:color w:val="000000" w:themeColor="text1"/>
          <w:spacing w:val="-3"/>
          <w:sz w:val="22"/>
          <w:szCs w:val="22"/>
          <w:lang w:eastAsia="ko-KR"/>
        </w:rPr>
        <w:t>[15]</w:t>
      </w:r>
      <w:r w:rsidR="000C5051" w:rsidRPr="00D0236F">
        <w:rPr>
          <w:rFonts w:ascii="Times New Roman" w:eastAsiaTheme="minorEastAsia" w:hAnsi="Times New Roman" w:cs="Times New Roman"/>
          <w:color w:val="000000" w:themeColor="text1"/>
          <w:spacing w:val="-3"/>
          <w:sz w:val="22"/>
          <w:szCs w:val="22"/>
          <w:lang w:eastAsia="ko-KR"/>
        </w:rPr>
        <w:fldChar w:fldCharType="end"/>
      </w:r>
      <w:r w:rsidR="000C5051" w:rsidRPr="00D0236F">
        <w:rPr>
          <w:rFonts w:ascii="Times New Roman" w:eastAsiaTheme="minorEastAsia" w:hAnsi="Times New Roman" w:cs="Times New Roman"/>
          <w:color w:val="000000" w:themeColor="text1"/>
          <w:spacing w:val="-3"/>
          <w:sz w:val="22"/>
          <w:szCs w:val="22"/>
          <w:lang w:eastAsia="zh-CN"/>
        </w:rPr>
        <w:t xml:space="preserve">. </w:t>
      </w:r>
      <w:commentRangeStart w:id="2"/>
      <w:commentRangeEnd w:id="2"/>
      <w:r w:rsidR="00AC19CD" w:rsidRPr="00D0236F">
        <w:rPr>
          <w:rStyle w:val="CommentReference"/>
          <w:rFonts w:ascii="Times New Roman" w:eastAsia="Times New Roman" w:hAnsi="Times New Roman" w:cs="Times New Roman"/>
          <w:color w:val="auto"/>
          <w:sz w:val="22"/>
          <w:szCs w:val="22"/>
        </w:rPr>
        <w:commentReference w:id="2"/>
      </w:r>
    </w:p>
    <w:p w14:paraId="5B0FA358" w14:textId="77777777" w:rsidR="008D184F" w:rsidRPr="00D0236F" w:rsidRDefault="008D184F" w:rsidP="005B7F6E">
      <w:pPr>
        <w:spacing w:line="360" w:lineRule="auto"/>
        <w:rPr>
          <w:rFonts w:eastAsiaTheme="minorEastAsia"/>
          <w:lang w:eastAsia="ko-KR"/>
        </w:rPr>
      </w:pPr>
    </w:p>
    <w:p w14:paraId="6CAC1B7B" w14:textId="77777777" w:rsidR="00D3651D" w:rsidRPr="00D0236F" w:rsidRDefault="00D3651D" w:rsidP="005B7F6E">
      <w:pPr>
        <w:pStyle w:val="BodyText"/>
        <w:spacing w:line="360" w:lineRule="auto"/>
        <w:ind w:right="795" w:firstLine="566"/>
        <w:jc w:val="both"/>
        <w:rPr>
          <w:rFonts w:eastAsiaTheme="minorEastAsia"/>
          <w:color w:val="000000" w:themeColor="text1"/>
          <w:sz w:val="22"/>
          <w:szCs w:val="22"/>
          <w:lang w:eastAsia="ko-KR"/>
        </w:rPr>
      </w:pPr>
    </w:p>
    <w:p w14:paraId="21A71F9E" w14:textId="3601E1BE" w:rsidR="00D3651D" w:rsidRPr="00D0236F" w:rsidRDefault="009E7B71" w:rsidP="005B7F6E">
      <w:pPr>
        <w:pStyle w:val="BodyText"/>
        <w:spacing w:line="360" w:lineRule="auto"/>
        <w:ind w:left="0"/>
        <w:rPr>
          <w:sz w:val="22"/>
          <w:szCs w:val="22"/>
        </w:rPr>
      </w:pPr>
      <w:r>
        <w:rPr>
          <w:noProof/>
          <w:sz w:val="22"/>
          <w:szCs w:val="22"/>
          <w14:ligatures w14:val="standardContextual"/>
        </w:rPr>
        <w:drawing>
          <wp:inline distT="0" distB="0" distL="0" distR="0" wp14:anchorId="013E1590" wp14:editId="4D82EA61">
            <wp:extent cx="6343650" cy="2786380"/>
            <wp:effectExtent l="0" t="0" r="6350" b="0"/>
            <wp:docPr id="1758314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4222" name="Picture 1" descr="A diagram of a flow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3650" cy="2786380"/>
                    </a:xfrm>
                    <a:prstGeom prst="rect">
                      <a:avLst/>
                    </a:prstGeom>
                  </pic:spPr>
                </pic:pic>
              </a:graphicData>
            </a:graphic>
          </wp:inline>
        </w:drawing>
      </w:r>
    </w:p>
    <w:p w14:paraId="2374B376" w14:textId="77777777" w:rsidR="00D3651D" w:rsidRPr="00D0236F" w:rsidRDefault="00D3651D" w:rsidP="005B7F6E">
      <w:pPr>
        <w:pStyle w:val="BodyText"/>
        <w:spacing w:line="360" w:lineRule="auto"/>
        <w:ind w:left="0"/>
        <w:rPr>
          <w:sz w:val="22"/>
          <w:szCs w:val="22"/>
        </w:rPr>
      </w:pPr>
    </w:p>
    <w:p w14:paraId="4F157F25" w14:textId="77777777" w:rsidR="00D3651D" w:rsidRPr="00D0236F" w:rsidRDefault="00D3651D" w:rsidP="005B7F6E">
      <w:pPr>
        <w:pStyle w:val="BodyText"/>
        <w:spacing w:line="360" w:lineRule="auto"/>
        <w:ind w:left="1872"/>
        <w:rPr>
          <w:rFonts w:eastAsiaTheme="minorEastAsia"/>
          <w:sz w:val="22"/>
          <w:szCs w:val="22"/>
          <w:lang w:eastAsia="ko-KR"/>
        </w:rPr>
      </w:pPr>
      <w:r w:rsidRPr="000677AD">
        <w:rPr>
          <w:sz w:val="22"/>
          <w:szCs w:val="22"/>
        </w:rPr>
        <w:t>Figure 1: Flow Chart Illustrating the Cohort Study Design</w:t>
      </w:r>
    </w:p>
    <w:p w14:paraId="05B2325E" w14:textId="77777777" w:rsidR="004567C4" w:rsidRPr="00D0236F" w:rsidRDefault="004567C4" w:rsidP="005B7F6E">
      <w:pPr>
        <w:pStyle w:val="BodyText"/>
        <w:spacing w:line="360" w:lineRule="auto"/>
        <w:ind w:right="795"/>
        <w:jc w:val="both"/>
        <w:rPr>
          <w:rFonts w:eastAsiaTheme="minorEastAsia"/>
          <w:b/>
          <w:bCs/>
          <w:spacing w:val="-10"/>
          <w:sz w:val="22"/>
          <w:szCs w:val="22"/>
          <w:lang w:eastAsia="ko-KR"/>
        </w:rPr>
      </w:pPr>
      <w:bookmarkStart w:id="3" w:name="Cohort_Study_Design_and_Regression_Model"/>
      <w:bookmarkEnd w:id="3"/>
    </w:p>
    <w:p w14:paraId="12397975" w14:textId="3FDC2C66" w:rsidR="008D184F" w:rsidRPr="00D0236F" w:rsidRDefault="008D184F" w:rsidP="00BF4C1D">
      <w:pPr>
        <w:pStyle w:val="BodyText"/>
        <w:spacing w:line="360" w:lineRule="auto"/>
        <w:ind w:left="0"/>
        <w:jc w:val="both"/>
        <w:rPr>
          <w:sz w:val="22"/>
          <w:szCs w:val="22"/>
        </w:rPr>
      </w:pPr>
      <w:r w:rsidRPr="00D0236F">
        <w:rPr>
          <w:rFonts w:eastAsiaTheme="minorEastAsia"/>
          <w:b/>
          <w:bCs/>
          <w:color w:val="000000" w:themeColor="text1"/>
          <w:spacing w:val="-10"/>
          <w:sz w:val="22"/>
          <w:szCs w:val="22"/>
          <w:lang w:eastAsia="ko-KR"/>
        </w:rPr>
        <w:t xml:space="preserve">Inclusion/Exclusion criteria. </w:t>
      </w:r>
      <w:r w:rsidRPr="00D0236F">
        <w:rPr>
          <w:rFonts w:eastAsiaTheme="minorEastAsia"/>
          <w:color w:val="000000" w:themeColor="text1"/>
          <w:spacing w:val="-10"/>
          <w:sz w:val="22"/>
          <w:szCs w:val="22"/>
          <w:lang w:eastAsia="ko-KR"/>
        </w:rPr>
        <w:t xml:space="preserve">In this analysis, we defined the cohort by the following </w:t>
      </w:r>
      <w:r w:rsidRPr="00D0236F">
        <w:rPr>
          <w:rFonts w:eastAsiaTheme="minorEastAsia"/>
          <w:color w:val="000000" w:themeColor="text1"/>
          <w:sz w:val="22"/>
          <w:szCs w:val="22"/>
        </w:rPr>
        <w:t xml:space="preserve">four distinct immunity types: hybrid-induced immunity </w:t>
      </w:r>
      <w:r w:rsidRPr="00D0236F">
        <w:rPr>
          <w:rFonts w:eastAsiaTheme="minorEastAsia"/>
          <w:color w:val="000000" w:themeColor="text1"/>
          <w:spacing w:val="5"/>
          <w:sz w:val="22"/>
          <w:szCs w:val="22"/>
        </w:rPr>
        <w:t>(</w:t>
      </w:r>
      <w:r w:rsidRPr="00D0236F">
        <w:rPr>
          <w:rFonts w:eastAsiaTheme="minorEastAsia"/>
          <w:i/>
          <w:color w:val="000000" w:themeColor="text1"/>
          <w:spacing w:val="5"/>
          <w:sz w:val="22"/>
          <w:szCs w:val="22"/>
        </w:rPr>
        <w:t>S</w:t>
      </w:r>
      <w:r w:rsidRPr="00D0236F">
        <w:rPr>
          <w:rFonts w:eastAsiaTheme="minorEastAsia"/>
          <w:color w:val="000000" w:themeColor="text1"/>
          <w:spacing w:val="5"/>
          <w:sz w:val="22"/>
          <w:szCs w:val="22"/>
          <w:vertAlign w:val="superscript"/>
        </w:rPr>
        <w:t>+</w:t>
      </w:r>
      <w:r w:rsidRPr="00D0236F">
        <w:rPr>
          <w:rFonts w:eastAsiaTheme="minorEastAsia"/>
          <w:i/>
          <w:color w:val="000000" w:themeColor="text1"/>
          <w:spacing w:val="5"/>
          <w:sz w:val="22"/>
          <w:szCs w:val="22"/>
        </w:rPr>
        <w:t>N</w:t>
      </w:r>
      <w:r w:rsidRPr="00D0236F">
        <w:rPr>
          <w:rFonts w:eastAsiaTheme="minorEastAsia"/>
          <w:i/>
          <w:color w:val="000000" w:themeColor="text1"/>
          <w:spacing w:val="-35"/>
          <w:sz w:val="22"/>
          <w:szCs w:val="22"/>
        </w:rPr>
        <w:t xml:space="preserve"> </w:t>
      </w:r>
      <w:r w:rsidRPr="00D0236F">
        <w:rPr>
          <w:rFonts w:eastAsiaTheme="minorEastAsia"/>
          <w:color w:val="000000" w:themeColor="text1"/>
          <w:spacing w:val="3"/>
          <w:sz w:val="22"/>
          <w:szCs w:val="22"/>
          <w:vertAlign w:val="superscript"/>
        </w:rPr>
        <w:t>+</w:t>
      </w:r>
      <w:r w:rsidRPr="00D0236F">
        <w:rPr>
          <w:rFonts w:eastAsiaTheme="minorEastAsia"/>
          <w:color w:val="000000" w:themeColor="text1"/>
          <w:spacing w:val="3"/>
          <w:sz w:val="22"/>
          <w:szCs w:val="22"/>
        </w:rPr>
        <w:t>),</w:t>
      </w:r>
      <w:r w:rsidRPr="00D0236F">
        <w:rPr>
          <w:rFonts w:eastAsiaTheme="minorEastAsia"/>
          <w:color w:val="000000" w:themeColor="text1"/>
          <w:spacing w:val="3"/>
          <w:sz w:val="22"/>
          <w:szCs w:val="22"/>
          <w:lang w:eastAsia="ko-KR"/>
        </w:rPr>
        <w:t xml:space="preserve"> </w:t>
      </w:r>
      <w:r w:rsidRPr="00D0236F">
        <w:rPr>
          <w:rFonts w:eastAsiaTheme="minorEastAsia"/>
          <w:color w:val="000000" w:themeColor="text1"/>
          <w:sz w:val="22"/>
          <w:szCs w:val="22"/>
        </w:rPr>
        <w:t>vaccine-induced immunity (</w:t>
      </w:r>
      <w:r w:rsidRPr="00D0236F">
        <w:rPr>
          <w:rFonts w:eastAsiaTheme="minorEastAsia"/>
          <w:i/>
          <w:color w:val="000000" w:themeColor="text1"/>
          <w:sz w:val="22"/>
          <w:szCs w:val="22"/>
        </w:rPr>
        <w:t>S</w:t>
      </w:r>
      <w:r w:rsidRPr="00D0236F">
        <w:rPr>
          <w:rFonts w:eastAsiaTheme="minorEastAsia"/>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 infection-induced immunity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 xml:space="preserve">N </w:t>
      </w:r>
      <w:r w:rsidRPr="00D0236F">
        <w:rPr>
          <w:rFonts w:eastAsiaTheme="minorEastAsia"/>
          <w:color w:val="000000" w:themeColor="text1"/>
          <w:sz w:val="22"/>
          <w:szCs w:val="22"/>
          <w:vertAlign w:val="superscript"/>
        </w:rPr>
        <w:t>+</w:t>
      </w:r>
      <w:r w:rsidRPr="00D0236F">
        <w:rPr>
          <w:rFonts w:eastAsiaTheme="minorEastAsia"/>
          <w:color w:val="000000" w:themeColor="text1"/>
          <w:sz w:val="22"/>
          <w:szCs w:val="22"/>
        </w:rPr>
        <w:t>), and naive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w:t>
      </w:r>
      <w:r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F86585">
        <w:rPr>
          <w:rFonts w:eastAsiaTheme="minorEastAsia"/>
          <w:color w:val="000000" w:themeColor="text1"/>
          <w:sz w:val="22"/>
          <w:szCs w:val="22"/>
          <w:lang w:eastAsia="ko-KR"/>
        </w:rPr>
        <w:instrText xml:space="preserve"> ADDIN ZOTERO_ITEM CSL_CITATION {"citationID":"dyrx89jl","properties":{"formattedCitation":"[16], [17]","plainCitation":"[16], [17]","noteIndex":0},"citationItems":[{"id":45,"uris":["http://zotero.org/users/14790911/items/Q442CZCD"],"itemData":{"id":45,"type":"article-journal","abstract":"The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F86585">
        <w:rPr>
          <w:rFonts w:eastAsiaTheme="minorEastAsia"/>
          <w:noProof/>
          <w:color w:val="000000" w:themeColor="text1"/>
          <w:sz w:val="22"/>
          <w:szCs w:val="22"/>
          <w:lang w:eastAsia="ko-KR"/>
        </w:rPr>
        <w:t>[16], [17]</w:t>
      </w:r>
      <w:r w:rsidR="007978EA" w:rsidRPr="00D0236F">
        <w:rPr>
          <w:rFonts w:eastAsiaTheme="minorEastAsia"/>
          <w:color w:val="000000" w:themeColor="text1"/>
          <w:sz w:val="22"/>
          <w:szCs w:val="22"/>
          <w:lang w:eastAsia="ko-KR"/>
        </w:rPr>
        <w:fldChar w:fldCharType="end"/>
      </w:r>
      <w:r w:rsidR="002F0C3B" w:rsidRPr="00D0236F">
        <w:rPr>
          <w:rFonts w:eastAsiaTheme="minorEastAsia"/>
          <w:color w:val="000000" w:themeColor="text1"/>
          <w:sz w:val="22"/>
          <w:szCs w:val="22"/>
        </w:rPr>
        <w:t xml:space="preserve">. </w:t>
      </w:r>
      <w:r w:rsidRPr="00D0236F">
        <w:rPr>
          <w:rFonts w:eastAsiaTheme="minorEastAsia"/>
          <w:color w:val="000000" w:themeColor="text1"/>
          <w:sz w:val="22"/>
          <w:szCs w:val="22"/>
        </w:rPr>
        <w:t xml:space="preserve">Notably, the hybrid-induced and vaccine-induced immunity groups comprised over </w:t>
      </w:r>
      <w:r w:rsidRPr="00D0236F">
        <w:rPr>
          <w:rFonts w:eastAsiaTheme="minorEastAsia"/>
          <w:color w:val="000000" w:themeColor="text1"/>
          <w:spacing w:val="-4"/>
          <w:sz w:val="22"/>
          <w:szCs w:val="22"/>
        </w:rPr>
        <w:t xml:space="preserve">98% </w:t>
      </w:r>
      <w:r w:rsidRPr="00D0236F">
        <w:rPr>
          <w:rFonts w:eastAsiaTheme="minorEastAsia"/>
          <w:color w:val="000000" w:themeColor="text1"/>
          <w:sz w:val="22"/>
          <w:szCs w:val="22"/>
        </w:rPr>
        <w:t>of the cohort population</w:t>
      </w:r>
      <w:r w:rsidRPr="00D0236F">
        <w:rPr>
          <w:rFonts w:eastAsiaTheme="minorEastAsia"/>
          <w:color w:val="000000" w:themeColor="text1"/>
          <w:sz w:val="22"/>
          <w:szCs w:val="22"/>
          <w:lang w:eastAsia="ko-KR"/>
        </w:rPr>
        <w:t xml:space="preserve"> (Figure 1)</w:t>
      </w:r>
      <w:r w:rsidRPr="00D0236F">
        <w:rPr>
          <w:rFonts w:eastAsiaTheme="minorEastAsia"/>
          <w:color w:val="000000" w:themeColor="text1"/>
          <w:sz w:val="22"/>
          <w:szCs w:val="22"/>
        </w:rPr>
        <w:t>. Consequently, subsequent research focused primarily on these two groups.</w:t>
      </w:r>
      <w:r w:rsidRPr="00D0236F">
        <w:rPr>
          <w:rFonts w:eastAsiaTheme="minorEastAsia"/>
          <w:color w:val="000000" w:themeColor="text1"/>
          <w:sz w:val="22"/>
          <w:szCs w:val="22"/>
          <w:lang w:eastAsia="ko-KR"/>
        </w:rPr>
        <w:t xml:space="preserve"> The demographic and clinical characteristics of the two groups are described in Table 1. </w:t>
      </w:r>
    </w:p>
    <w:p w14:paraId="0729A2B0" w14:textId="77777777" w:rsidR="008D184F" w:rsidRPr="00D0236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2061FA96" w:rsidR="008D184F" w:rsidRPr="00411D22" w:rsidRDefault="002F0C3B" w:rsidP="009356E5">
      <w:pPr>
        <w:pStyle w:val="BodyText"/>
        <w:spacing w:line="360" w:lineRule="auto"/>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 xml:space="preserve">We analyzed two primary outcomes: S antibody levels at the first and second surveillance points (Figure 2) and the occurrence of </w:t>
      </w:r>
      <w:r w:rsidR="00611341">
        <w:rPr>
          <w:rFonts w:eastAsiaTheme="minorEastAsia" w:hint="eastAsia"/>
          <w:color w:val="000000" w:themeColor="text1"/>
          <w:sz w:val="22"/>
          <w:szCs w:val="22"/>
          <w:lang w:eastAsia="ko-KR"/>
        </w:rPr>
        <w:t xml:space="preserve">confirmed </w:t>
      </w:r>
      <w:r w:rsidRPr="00D0236F">
        <w:rPr>
          <w:rFonts w:eastAsiaTheme="minorEastAsia"/>
          <w:color w:val="000000" w:themeColor="text1"/>
          <w:sz w:val="22"/>
          <w:szCs w:val="22"/>
          <w:lang w:eastAsia="ko-KR"/>
        </w:rPr>
        <w:t xml:space="preserve">infection events between these points (Figure 3). To ensure the validity of our assessment of S antibody levels on </w:t>
      </w:r>
      <w:r w:rsidR="00611341">
        <w:rPr>
          <w:rFonts w:eastAsiaTheme="minorEastAsia" w:hint="eastAsia"/>
          <w:color w:val="000000" w:themeColor="text1"/>
          <w:sz w:val="22"/>
          <w:szCs w:val="22"/>
          <w:lang w:eastAsia="ko-KR"/>
        </w:rPr>
        <w:t xml:space="preserve">the </w:t>
      </w:r>
      <w:r w:rsidRPr="00D0236F">
        <w:rPr>
          <w:rFonts w:eastAsiaTheme="minorEastAsia"/>
          <w:color w:val="000000" w:themeColor="text1"/>
          <w:sz w:val="22"/>
          <w:szCs w:val="22"/>
          <w:lang w:eastAsia="ko-KR"/>
        </w:rPr>
        <w:t>protecti</w:t>
      </w:r>
      <w:r w:rsidR="00611341">
        <w:rPr>
          <w:rFonts w:eastAsiaTheme="minorEastAsia" w:hint="eastAsia"/>
          <w:color w:val="000000" w:themeColor="text1"/>
          <w:sz w:val="22"/>
          <w:szCs w:val="22"/>
          <w:lang w:eastAsia="ko-KR"/>
        </w:rPr>
        <w:t>ve effectiveness against COVID-19 infection</w:t>
      </w:r>
      <w:r w:rsidRPr="00D0236F">
        <w:rPr>
          <w:rFonts w:eastAsiaTheme="minorEastAsia"/>
          <w:color w:val="000000" w:themeColor="text1"/>
          <w:sz w:val="22"/>
          <w:szCs w:val="22"/>
          <w:lang w:eastAsia="ko-KR"/>
        </w:rPr>
        <w:t xml:space="preserve"> (Figure 3), we implemented </w:t>
      </w:r>
      <w:r w:rsidR="00BB0B91">
        <w:rPr>
          <w:rFonts w:eastAsiaTheme="minorEastAsia" w:hint="eastAsia"/>
          <w:color w:val="000000" w:themeColor="text1"/>
          <w:sz w:val="22"/>
          <w:szCs w:val="22"/>
          <w:lang w:eastAsia="ko-KR"/>
        </w:rPr>
        <w:t>the following</w:t>
      </w:r>
      <w:r w:rsidRPr="00D0236F">
        <w:rPr>
          <w:rFonts w:eastAsiaTheme="minorEastAsia"/>
          <w:color w:val="000000" w:themeColor="text1"/>
          <w:sz w:val="22"/>
          <w:szCs w:val="22"/>
          <w:lang w:eastAsia="ko-KR"/>
        </w:rPr>
        <w:t xml:space="preserve"> exclusion criteria. Individuals not participating in the second survey </w:t>
      </w:r>
      <w:r w:rsidR="00611341">
        <w:rPr>
          <w:rFonts w:eastAsiaTheme="minorEastAsia" w:hint="eastAsia"/>
          <w:color w:val="000000" w:themeColor="text1"/>
          <w:sz w:val="22"/>
          <w:szCs w:val="22"/>
          <w:lang w:eastAsia="ko-KR"/>
        </w:rPr>
        <w:t>were excluded as we cannot determine the infection outcome. Individuals who</w:t>
      </w:r>
      <w:r w:rsidRPr="00D0236F">
        <w:rPr>
          <w:rFonts w:eastAsiaTheme="minorEastAsia"/>
          <w:color w:val="000000" w:themeColor="text1"/>
          <w:sz w:val="22"/>
          <w:szCs w:val="22"/>
          <w:lang w:eastAsia="ko-KR"/>
        </w:rPr>
        <w:t xml:space="preserve"> </w:t>
      </w:r>
      <w:r w:rsidR="00611341">
        <w:rPr>
          <w:rFonts w:eastAsiaTheme="minorEastAsia"/>
          <w:color w:val="000000" w:themeColor="text1"/>
          <w:sz w:val="22"/>
          <w:szCs w:val="22"/>
          <w:lang w:eastAsia="ko-KR"/>
        </w:rPr>
        <w:t xml:space="preserve">were </w:t>
      </w:r>
      <w:r w:rsidRPr="00D0236F">
        <w:rPr>
          <w:rFonts w:eastAsiaTheme="minorEastAsia"/>
          <w:color w:val="000000" w:themeColor="text1"/>
          <w:sz w:val="22"/>
          <w:szCs w:val="22"/>
          <w:lang w:eastAsia="ko-KR"/>
        </w:rPr>
        <w:t xml:space="preserve">vaccinated between </w:t>
      </w:r>
      <w:r w:rsidR="00611341">
        <w:rPr>
          <w:rFonts w:eastAsiaTheme="minorEastAsia" w:hint="eastAsia"/>
          <w:color w:val="000000" w:themeColor="text1"/>
          <w:sz w:val="22"/>
          <w:szCs w:val="22"/>
          <w:lang w:eastAsia="ko-KR"/>
        </w:rPr>
        <w:t xml:space="preserve">the first and second </w:t>
      </w:r>
      <w:r w:rsidRPr="00D0236F">
        <w:rPr>
          <w:rFonts w:eastAsiaTheme="minorEastAsia"/>
          <w:color w:val="000000" w:themeColor="text1"/>
          <w:sz w:val="22"/>
          <w:szCs w:val="22"/>
          <w:lang w:eastAsia="ko-KR"/>
        </w:rPr>
        <w:lastRenderedPageBreak/>
        <w:t xml:space="preserve">surveillance periods were </w:t>
      </w:r>
      <w:r w:rsidR="00611341">
        <w:rPr>
          <w:rFonts w:eastAsiaTheme="minorEastAsia" w:hint="eastAsia"/>
          <w:color w:val="000000" w:themeColor="text1"/>
          <w:sz w:val="22"/>
          <w:szCs w:val="22"/>
          <w:lang w:eastAsia="ko-KR"/>
        </w:rPr>
        <w:t xml:space="preserve">also </w:t>
      </w:r>
      <w:r w:rsidRPr="00D0236F">
        <w:rPr>
          <w:rFonts w:eastAsiaTheme="minorEastAsia"/>
          <w:color w:val="000000" w:themeColor="text1"/>
          <w:sz w:val="22"/>
          <w:szCs w:val="22"/>
          <w:lang w:eastAsia="ko-KR"/>
        </w:rPr>
        <w:t>excluded to maintain the relevance of initial S antibody levels</w:t>
      </w:r>
      <w:r w:rsidR="00611341">
        <w:rPr>
          <w:rFonts w:eastAsiaTheme="minorEastAsia" w:hint="eastAsia"/>
          <w:color w:val="000000" w:themeColor="text1"/>
          <w:sz w:val="22"/>
          <w:szCs w:val="22"/>
          <w:lang w:eastAsia="ko-KR"/>
        </w:rPr>
        <w:t xml:space="preserve"> at the first surveillance </w:t>
      </w:r>
      <w:r w:rsidR="00611341">
        <w:rPr>
          <w:rFonts w:eastAsiaTheme="minorEastAsia"/>
          <w:color w:val="000000" w:themeColor="text1"/>
          <w:sz w:val="22"/>
          <w:szCs w:val="22"/>
          <w:lang w:eastAsia="ko-KR"/>
        </w:rPr>
        <w:t>to the</w:t>
      </w:r>
      <w:r w:rsidR="00611341">
        <w:rPr>
          <w:rFonts w:eastAsiaTheme="minorEastAsia" w:hint="eastAsia"/>
          <w:color w:val="000000" w:themeColor="text1"/>
          <w:sz w:val="22"/>
          <w:szCs w:val="22"/>
          <w:lang w:eastAsia="ko-KR"/>
        </w:rPr>
        <w:t xml:space="preserve"> infection outcome</w:t>
      </w:r>
      <w:r w:rsidRPr="00D0236F">
        <w:rPr>
          <w:rFonts w:eastAsiaTheme="minorEastAsia"/>
          <w:color w:val="000000" w:themeColor="text1"/>
          <w:sz w:val="22"/>
          <w:szCs w:val="22"/>
          <w:lang w:eastAsia="ko-KR"/>
        </w:rPr>
        <w:t xml:space="preserve">. </w:t>
      </w:r>
      <w:r w:rsidR="00B61119" w:rsidRPr="00B61119">
        <w:rPr>
          <w:rFonts w:eastAsiaTheme="minorEastAsia"/>
          <w:color w:val="000000" w:themeColor="text1"/>
          <w:sz w:val="22"/>
          <w:szCs w:val="22"/>
          <w:lang w:eastAsia="ko-KR"/>
        </w:rPr>
        <w:t xml:space="preserve">We also excluded abnormal cases where the S antibody level increased at </w:t>
      </w:r>
      <w:r w:rsidR="00BB0B91">
        <w:rPr>
          <w:rFonts w:eastAsiaTheme="minorEastAsia" w:hint="eastAsia"/>
          <w:color w:val="000000" w:themeColor="text1"/>
          <w:sz w:val="22"/>
          <w:szCs w:val="22"/>
          <w:lang w:eastAsia="ko-KR"/>
        </w:rPr>
        <w:t>the second surveillance</w:t>
      </w:r>
      <w:r w:rsidR="00611341">
        <w:rPr>
          <w:rFonts w:eastAsiaTheme="minorEastAsia" w:hint="eastAsia"/>
          <w:color w:val="000000" w:themeColor="text1"/>
          <w:sz w:val="22"/>
          <w:szCs w:val="22"/>
          <w:lang w:eastAsia="ko-KR"/>
        </w:rPr>
        <w:t xml:space="preserve"> than the first surveillance</w:t>
      </w:r>
      <w:r w:rsidR="00B61119" w:rsidRPr="00B61119">
        <w:rPr>
          <w:rFonts w:eastAsiaTheme="minorEastAsia"/>
          <w:color w:val="000000" w:themeColor="text1"/>
          <w:sz w:val="22"/>
          <w:szCs w:val="22"/>
          <w:lang w:eastAsia="ko-KR"/>
        </w:rPr>
        <w:t xml:space="preserve"> without any </w:t>
      </w:r>
      <w:r w:rsidR="00611341">
        <w:rPr>
          <w:rFonts w:eastAsiaTheme="minorEastAsia" w:hint="eastAsia"/>
          <w:color w:val="000000" w:themeColor="text1"/>
          <w:sz w:val="22"/>
          <w:szCs w:val="22"/>
          <w:lang w:eastAsia="ko-KR"/>
        </w:rPr>
        <w:t>confirmed/reported</w:t>
      </w:r>
      <w:r w:rsidR="00B61119" w:rsidRPr="00B61119">
        <w:rPr>
          <w:rFonts w:eastAsiaTheme="minorEastAsia"/>
          <w:color w:val="000000" w:themeColor="text1"/>
          <w:sz w:val="22"/>
          <w:szCs w:val="22"/>
          <w:lang w:eastAsia="ko-KR"/>
        </w:rPr>
        <w:t xml:space="preserve"> infection or vaccination during that period</w:t>
      </w:r>
      <w:r w:rsidR="0061134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While </w:t>
      </w:r>
      <w:r w:rsidR="00BB0B91">
        <w:rPr>
          <w:rFonts w:eastAsiaTheme="minorEastAsia" w:hint="eastAsia"/>
          <w:color w:val="000000" w:themeColor="text1"/>
          <w:sz w:val="22"/>
          <w:szCs w:val="22"/>
          <w:lang w:eastAsia="ko-KR"/>
        </w:rPr>
        <w:t xml:space="preserve">these cases can be </w:t>
      </w:r>
      <w:proofErr w:type="gramStart"/>
      <w:r w:rsidR="00D52F71">
        <w:rPr>
          <w:rFonts w:eastAsiaTheme="minorEastAsia" w:hint="eastAsia"/>
          <w:color w:val="000000" w:themeColor="text1"/>
          <w:sz w:val="22"/>
          <w:szCs w:val="22"/>
          <w:lang w:eastAsia="ko-KR"/>
        </w:rPr>
        <w:t xml:space="preserve">either </w:t>
      </w:r>
      <w:r w:rsidR="00BB0B91">
        <w:rPr>
          <w:rFonts w:eastAsiaTheme="minorEastAsia" w:hint="eastAsia"/>
          <w:color w:val="000000" w:themeColor="text1"/>
          <w:sz w:val="22"/>
          <w:szCs w:val="22"/>
          <w:lang w:eastAsia="ko-KR"/>
        </w:rPr>
        <w:t>undetected infection</w:t>
      </w:r>
      <w:r w:rsidR="00611341">
        <w:rPr>
          <w:rFonts w:eastAsiaTheme="minorEastAsia" w:hint="eastAsia"/>
          <w:color w:val="000000" w:themeColor="text1"/>
          <w:sz w:val="22"/>
          <w:szCs w:val="22"/>
          <w:lang w:eastAsia="ko-KR"/>
        </w:rPr>
        <w:t>s</w:t>
      </w:r>
      <w:proofErr w:type="gramEnd"/>
      <w:r w:rsidR="00611341">
        <w:rPr>
          <w:rFonts w:eastAsiaTheme="minorEastAsia" w:hint="eastAsia"/>
          <w:color w:val="000000" w:themeColor="text1"/>
          <w:sz w:val="22"/>
          <w:szCs w:val="22"/>
          <w:lang w:eastAsia="ko-KR"/>
        </w:rPr>
        <w:t xml:space="preserve"> </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or vaccination</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 xml:space="preserve"> before the second </w:t>
      </w:r>
      <w:r w:rsidR="00611341">
        <w:rPr>
          <w:rFonts w:eastAsiaTheme="minorEastAsia"/>
          <w:color w:val="000000" w:themeColor="text1"/>
          <w:sz w:val="22"/>
          <w:szCs w:val="22"/>
          <w:lang w:eastAsia="ko-KR"/>
        </w:rPr>
        <w:t>surveillance</w:t>
      </w:r>
      <w:r w:rsidR="00D52F7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we took a conservative approach as it is uncertain to claim the specific reasons. </w:t>
      </w:r>
    </w:p>
    <w:p w14:paraId="3404F432" w14:textId="77777777" w:rsidR="002F0C3B" w:rsidRPr="00411D22" w:rsidRDefault="002F0C3B" w:rsidP="005B7F6E">
      <w:pPr>
        <w:pStyle w:val="BodyText"/>
        <w:spacing w:line="360" w:lineRule="auto"/>
        <w:ind w:left="0"/>
        <w:jc w:val="both"/>
        <w:rPr>
          <w:rFonts w:eastAsiaTheme="minorEastAsia"/>
          <w:b/>
          <w:bCs/>
          <w:sz w:val="22"/>
          <w:szCs w:val="22"/>
          <w:lang w:eastAsia="ko-KR"/>
        </w:rPr>
      </w:pPr>
    </w:p>
    <w:p w14:paraId="5F492B05" w14:textId="209394D5" w:rsidR="004D592A" w:rsidRPr="00411D22" w:rsidRDefault="00D3651D" w:rsidP="005B7F6E">
      <w:pPr>
        <w:pStyle w:val="BodyText"/>
        <w:spacing w:line="360" w:lineRule="auto"/>
        <w:ind w:left="0"/>
        <w:jc w:val="both"/>
        <w:rPr>
          <w:rFonts w:eastAsiaTheme="minorEastAsia"/>
          <w:sz w:val="22"/>
          <w:szCs w:val="22"/>
          <w:lang w:eastAsia="ko-KR"/>
        </w:rPr>
      </w:pPr>
      <w:r w:rsidRPr="00411D22">
        <w:rPr>
          <w:rFonts w:eastAsiaTheme="minorEastAsia"/>
          <w:b/>
          <w:bCs/>
          <w:sz w:val="22"/>
          <w:szCs w:val="22"/>
          <w:lang w:eastAsia="ko-KR"/>
        </w:rPr>
        <w:t>Statistical analyses</w:t>
      </w:r>
      <w:r w:rsidRPr="00411D22">
        <w:rPr>
          <w:rFonts w:eastAsiaTheme="minorEastAsia"/>
          <w:sz w:val="22"/>
          <w:szCs w:val="22"/>
          <w:lang w:eastAsia="ko-KR"/>
        </w:rPr>
        <w:t>.</w:t>
      </w:r>
      <w:r w:rsidR="00F07C59" w:rsidRPr="00411D22">
        <w:rPr>
          <w:rFonts w:eastAsiaTheme="minorEastAsia"/>
          <w:sz w:val="22"/>
          <w:szCs w:val="22"/>
          <w:lang w:eastAsia="ko-KR"/>
        </w:rPr>
        <w:t xml:space="preserve"> We began by conducting descriptive analyses to generate trajectory plots that tracked the average changes in S antibody levels across different immunity groups and age subgroups following immunological events. Next, we used Kaplan-Meier survival analysis to compare the protective efficacy between the two primary immunity groups, focusing on the probability of remaining COVID-19-free after the initial surveillance period. </w:t>
      </w:r>
      <w:r w:rsidR="00F56C67" w:rsidRPr="00F56C67">
        <w:rPr>
          <w:rFonts w:eastAsiaTheme="minorEastAsia"/>
          <w:sz w:val="22"/>
          <w:szCs w:val="22"/>
          <w:highlight w:val="yellow"/>
          <w:lang w:eastAsia="ko-KR"/>
        </w:rPr>
        <w:t>In the Cox-hazard model, we focused on immunity type and age as the primary variables of interest to evaluate their direct effects on the risk of infection. While other factors such as sex, education, and health status were considered, they were excluded to avoid potential overfitting and multicollinearity. These factors contributed to unexplained variability in the model, which was captured in the residuals.</w:t>
      </w:r>
      <w:r w:rsidR="00F56C67">
        <w:rPr>
          <w:rFonts w:eastAsiaTheme="minorEastAsia"/>
          <w:sz w:val="22"/>
          <w:szCs w:val="22"/>
          <w:lang w:eastAsia="ko-KR"/>
        </w:rPr>
        <w:t xml:space="preserve"> </w:t>
      </w:r>
    </w:p>
    <w:p w14:paraId="42AE5113" w14:textId="77777777" w:rsidR="004D592A" w:rsidRPr="00411D22" w:rsidRDefault="004D592A" w:rsidP="005B7F6E">
      <w:pPr>
        <w:pStyle w:val="BodyText"/>
        <w:spacing w:line="360" w:lineRule="auto"/>
        <w:ind w:left="0"/>
        <w:jc w:val="both"/>
        <w:rPr>
          <w:rFonts w:eastAsiaTheme="minorEastAsia"/>
          <w:sz w:val="22"/>
          <w:szCs w:val="22"/>
          <w:lang w:eastAsia="ko-KR"/>
        </w:rPr>
      </w:pPr>
    </w:p>
    <w:p w14:paraId="494CA6AD" w14:textId="6260C9D3" w:rsidR="007C6842" w:rsidRPr="00D0236F" w:rsidRDefault="00F07C59" w:rsidP="005B7F6E">
      <w:pPr>
        <w:pStyle w:val="BodyText"/>
        <w:spacing w:line="360" w:lineRule="auto"/>
        <w:ind w:left="0"/>
        <w:jc w:val="both"/>
        <w:rPr>
          <w:rFonts w:eastAsiaTheme="minorEastAsia"/>
          <w:sz w:val="22"/>
          <w:szCs w:val="22"/>
          <w:lang w:eastAsia="ko-KR"/>
        </w:rPr>
      </w:pPr>
      <w:r w:rsidRPr="00411D22">
        <w:rPr>
          <w:rFonts w:eastAsiaTheme="minorEastAsia"/>
          <w:sz w:val="22"/>
          <w:szCs w:val="22"/>
          <w:lang w:eastAsia="ko-KR"/>
        </w:rPr>
        <w:t>Motivated by the differing infection statuses across immunity groups, we further examined the relationship between S antibody levels and infection status. For this, we constructed cohort groups for both hybrid and vaccine-</w:t>
      </w:r>
      <w:r w:rsidRPr="004D31F0">
        <w:rPr>
          <w:rFonts w:eastAsiaTheme="minorEastAsia"/>
          <w:color w:val="000000" w:themeColor="text1"/>
          <w:sz w:val="22"/>
          <w:szCs w:val="22"/>
          <w:lang w:eastAsia="ko-KR"/>
        </w:rPr>
        <w:t>only immunity groups, using</w:t>
      </w:r>
      <w:r w:rsidR="00CD3A19" w:rsidRPr="004D31F0">
        <w:rPr>
          <w:rFonts w:eastAsiaTheme="minorEastAsia" w:hint="eastAsia"/>
          <w:color w:val="000000" w:themeColor="text1"/>
          <w:sz w:val="22"/>
          <w:szCs w:val="22"/>
          <w:lang w:eastAsia="ko-KR"/>
        </w:rPr>
        <w:t xml:space="preserve"> </w:t>
      </w:r>
      <w:r w:rsidRPr="004D31F0">
        <w:rPr>
          <w:rFonts w:eastAsiaTheme="minorEastAsia"/>
          <w:color w:val="000000" w:themeColor="text1"/>
          <w:sz w:val="22"/>
          <w:szCs w:val="22"/>
          <w:lang w:eastAsia="ko-KR"/>
        </w:rPr>
        <w:t>logistic regression</w:t>
      </w:r>
      <w:r w:rsidR="00CD3A19" w:rsidRPr="004D31F0">
        <w:rPr>
          <w:rFonts w:eastAsiaTheme="minorEastAsia" w:hint="eastAsia"/>
          <w:color w:val="000000" w:themeColor="text1"/>
          <w:sz w:val="22"/>
          <w:szCs w:val="22"/>
          <w:lang w:eastAsia="ko-KR"/>
        </w:rPr>
        <w:t>s</w:t>
      </w:r>
      <w:r w:rsidRPr="004D31F0">
        <w:rPr>
          <w:rFonts w:eastAsiaTheme="minorEastAsia"/>
          <w:color w:val="000000" w:themeColor="text1"/>
          <w:sz w:val="22"/>
          <w:szCs w:val="22"/>
          <w:lang w:eastAsia="ko-KR"/>
        </w:rPr>
        <w:t xml:space="preserve"> to evaluate infection risk and identify significant risk factors. The outcome in each group was defined as infection status during the first and second surveillance periods. To address potential imbalances in the case-control data, we applied the nested case-control (NCC) method using the R package ‘Epi’ </w:t>
      </w:r>
      <w:r w:rsidRPr="004D31F0">
        <w:rPr>
          <w:rFonts w:eastAsiaTheme="minorEastAsia"/>
          <w:color w:val="000000" w:themeColor="text1"/>
          <w:sz w:val="22"/>
          <w:szCs w:val="22"/>
          <w:lang w:eastAsia="ko-KR"/>
        </w:rPr>
        <w:fldChar w:fldCharType="begin"/>
      </w:r>
      <w:r w:rsidR="00F86585">
        <w:rPr>
          <w:rFonts w:eastAsiaTheme="minorEastAsia"/>
          <w:color w:val="000000" w:themeColor="text1"/>
          <w:sz w:val="22"/>
          <w:szCs w:val="22"/>
          <w:lang w:eastAsia="ko-KR"/>
        </w:rPr>
        <w:instrText xml:space="preserve"> ADDIN ZOTERO_ITEM CSL_CITATION {"citationID":"yF73bua0","properties":{"formattedCitation":"[18]","plainCitation":"[18]","noteIndex":0},"citationItems":[{"id":56,"uris":["http://zotero.org/users/14790911/items/ZV4AD8IJ"],"itemData":{"id":56,"type":"software","abstract":"Functions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Pr="004D31F0">
        <w:rPr>
          <w:rFonts w:eastAsiaTheme="minorEastAsia"/>
          <w:color w:val="000000" w:themeColor="text1"/>
          <w:sz w:val="22"/>
          <w:szCs w:val="22"/>
          <w:lang w:eastAsia="ko-KR"/>
        </w:rPr>
        <w:fldChar w:fldCharType="separate"/>
      </w:r>
      <w:r w:rsidR="00F86585">
        <w:rPr>
          <w:rFonts w:eastAsiaTheme="minorEastAsia"/>
          <w:noProof/>
          <w:color w:val="000000" w:themeColor="text1"/>
          <w:sz w:val="22"/>
          <w:szCs w:val="22"/>
          <w:lang w:eastAsia="ko-KR"/>
        </w:rPr>
        <w:t>[18]</w:t>
      </w:r>
      <w:r w:rsidRPr="004D31F0">
        <w:rPr>
          <w:rFonts w:eastAsiaTheme="minorEastAsia"/>
          <w:color w:val="000000" w:themeColor="text1"/>
          <w:sz w:val="22"/>
          <w:szCs w:val="22"/>
          <w:lang w:eastAsia="ko-KR"/>
        </w:rPr>
        <w:fldChar w:fldCharType="end"/>
      </w:r>
      <w:r w:rsidRPr="004D31F0">
        <w:rPr>
          <w:rFonts w:eastAsiaTheme="minorEastAsia"/>
          <w:color w:val="000000" w:themeColor="text1"/>
          <w:sz w:val="22"/>
          <w:szCs w:val="22"/>
          <w:lang w:eastAsia="ko-KR"/>
        </w:rPr>
        <w:t xml:space="preserve">, </w:t>
      </w:r>
      <w:r w:rsidR="00735D8D" w:rsidRPr="004D31F0">
        <w:rPr>
          <w:rFonts w:eastAsiaTheme="minorEastAsia"/>
          <w:color w:val="000000" w:themeColor="text1"/>
          <w:sz w:val="22"/>
          <w:szCs w:val="22"/>
          <w:lang w:eastAsia="ko-KR"/>
        </w:rPr>
        <w:t xml:space="preserve">matching cases and controls by age and S antibody levels. </w:t>
      </w:r>
      <w:r w:rsidR="00F935B7" w:rsidRPr="004D31F0">
        <w:rPr>
          <w:rStyle w:val="ui-provider"/>
          <w:rFonts w:eastAsiaTheme="majorEastAsia"/>
          <w:color w:val="000000" w:themeColor="text1"/>
        </w:rPr>
        <w:t>Other characteristics, such as sex, education, and income, were treated as potential confounders</w:t>
      </w:r>
      <w:r w:rsidR="00F935B7" w:rsidRPr="004D31F0">
        <w:rPr>
          <w:rStyle w:val="ui-provider"/>
          <w:rFonts w:eastAsiaTheme="majorEastAsia" w:hint="eastAsia"/>
          <w:color w:val="000000" w:themeColor="text1"/>
          <w:lang w:eastAsia="ko-KR"/>
        </w:rPr>
        <w:t xml:space="preserve"> </w:t>
      </w:r>
      <w:r w:rsidR="00892081" w:rsidRPr="004D31F0">
        <w:rPr>
          <w:rStyle w:val="ui-provider"/>
          <w:rFonts w:eastAsiaTheme="majorEastAsia" w:hint="eastAsia"/>
          <w:color w:val="000000" w:themeColor="text1"/>
          <w:lang w:eastAsia="ko-KR"/>
        </w:rPr>
        <w:t xml:space="preserve">but not included in the logistic model and </w:t>
      </w:r>
      <w:r w:rsidR="00F935B7" w:rsidRPr="004D31F0">
        <w:rPr>
          <w:rStyle w:val="ui-provider"/>
          <w:rFonts w:eastAsiaTheme="majorEastAsia"/>
          <w:color w:val="000000" w:themeColor="text1"/>
        </w:rPr>
        <w:t>the matching process helps mitigate the influence of these omitted variables.</w:t>
      </w:r>
      <w:r w:rsidR="00F935B7" w:rsidRPr="004D31F0">
        <w:rPr>
          <w:rStyle w:val="ui-provider"/>
          <w:rFonts w:eastAsiaTheme="majorEastAsia" w:hint="eastAsia"/>
          <w:color w:val="000000" w:themeColor="text1"/>
          <w:lang w:eastAsia="ko-KR"/>
        </w:rPr>
        <w:t xml:space="preserve"> </w:t>
      </w:r>
      <w:r w:rsidR="00735D8D" w:rsidRPr="004D31F0">
        <w:rPr>
          <w:rFonts w:eastAsiaTheme="minorEastAsia" w:hint="eastAsia"/>
          <w:color w:val="000000" w:themeColor="text1"/>
          <w:sz w:val="22"/>
          <w:szCs w:val="22"/>
          <w:lang w:eastAsia="ko-KR"/>
        </w:rPr>
        <w:t xml:space="preserve">We </w:t>
      </w:r>
      <w:r w:rsidRPr="004D31F0">
        <w:rPr>
          <w:rFonts w:eastAsiaTheme="minorEastAsia"/>
          <w:color w:val="000000" w:themeColor="text1"/>
          <w:sz w:val="22"/>
          <w:szCs w:val="22"/>
          <w:lang w:eastAsia="ko-KR"/>
        </w:rPr>
        <w:t>adjust</w:t>
      </w:r>
      <w:r w:rsidR="00735D8D" w:rsidRPr="004D31F0">
        <w:rPr>
          <w:rFonts w:eastAsiaTheme="minorEastAsia" w:hint="eastAsia"/>
          <w:color w:val="000000" w:themeColor="text1"/>
          <w:sz w:val="22"/>
          <w:szCs w:val="22"/>
          <w:lang w:eastAsia="ko-KR"/>
        </w:rPr>
        <w:t>ed</w:t>
      </w:r>
      <w:r w:rsidRPr="004D31F0">
        <w:rPr>
          <w:rFonts w:eastAsiaTheme="minorEastAsia"/>
          <w:color w:val="000000" w:themeColor="text1"/>
          <w:sz w:val="22"/>
          <w:szCs w:val="22"/>
          <w:lang w:eastAsia="ko-KR"/>
        </w:rPr>
        <w:t xml:space="preserve"> the case-control matching ratio from 1:6 to 1:3 based on recommendations from Pearce </w:t>
      </w:r>
      <w:r w:rsidRPr="004D31F0">
        <w:rPr>
          <w:rFonts w:eastAsiaTheme="minorEastAsia"/>
          <w:color w:val="000000" w:themeColor="text1"/>
          <w:sz w:val="22"/>
          <w:szCs w:val="22"/>
          <w:lang w:eastAsia="ko-KR"/>
        </w:rPr>
        <w:fldChar w:fldCharType="begin"/>
      </w:r>
      <w:r w:rsidR="00F86585">
        <w:rPr>
          <w:rFonts w:eastAsiaTheme="minorEastAsia"/>
          <w:color w:val="000000" w:themeColor="text1"/>
          <w:sz w:val="22"/>
          <w:szCs w:val="22"/>
          <w:lang w:eastAsia="ko-KR"/>
        </w:rPr>
        <w:instrText xml:space="preserve"> ADDIN ZOTERO_ITEM CSL_CITATION {"citationID":"624TCgeA","properties":{"formattedCitation":"[19]","plainCitation":"[19]","noteIndex":0},"citationItems":[{"id":50,"uris":["http://zotero.org/users/14790911/items/KVLUIK78"],"itemData":{"id":50,"type":"article-journal","abstract":"&lt;p&gt;There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Pr="004D31F0">
        <w:rPr>
          <w:rFonts w:eastAsiaTheme="minorEastAsia"/>
          <w:color w:val="000000" w:themeColor="text1"/>
          <w:sz w:val="22"/>
          <w:szCs w:val="22"/>
          <w:lang w:eastAsia="ko-KR"/>
        </w:rPr>
        <w:fldChar w:fldCharType="separate"/>
      </w:r>
      <w:r w:rsidR="00F86585">
        <w:rPr>
          <w:rFonts w:eastAsiaTheme="minorEastAsia"/>
          <w:noProof/>
          <w:color w:val="000000" w:themeColor="text1"/>
          <w:sz w:val="22"/>
          <w:szCs w:val="22"/>
          <w:lang w:eastAsia="ko-KR"/>
        </w:rPr>
        <w:t>[19]</w:t>
      </w:r>
      <w:r w:rsidRPr="004D31F0">
        <w:rPr>
          <w:rFonts w:eastAsiaTheme="minorEastAsia"/>
          <w:color w:val="000000" w:themeColor="text1"/>
          <w:sz w:val="22"/>
          <w:szCs w:val="22"/>
          <w:lang w:eastAsia="ko-KR"/>
        </w:rPr>
        <w:fldChar w:fldCharType="end"/>
      </w:r>
      <w:r w:rsidRPr="004D31F0">
        <w:rPr>
          <w:rFonts w:eastAsiaTheme="minorEastAsia"/>
          <w:color w:val="000000" w:themeColor="text1"/>
          <w:sz w:val="22"/>
          <w:szCs w:val="22"/>
          <w:lang w:eastAsia="ko-KR"/>
        </w:rPr>
        <w:t xml:space="preserve">, optimizing statistical power and </w:t>
      </w:r>
      <w:r w:rsidRPr="00411D22">
        <w:rPr>
          <w:rFonts w:eastAsiaTheme="minorEastAsia"/>
          <w:sz w:val="22"/>
          <w:szCs w:val="22"/>
          <w:lang w:eastAsia="ko-KR"/>
        </w:rPr>
        <w:t xml:space="preserve">feasibility. Finally, we </w:t>
      </w:r>
      <w:r w:rsidR="00CD3A19" w:rsidRPr="00411D22">
        <w:rPr>
          <w:rFonts w:eastAsiaTheme="minorEastAsia" w:hint="eastAsia"/>
          <w:sz w:val="22"/>
          <w:szCs w:val="22"/>
          <w:lang w:eastAsia="ko-KR"/>
        </w:rPr>
        <w:t>compared the performance of</w:t>
      </w:r>
      <w:r w:rsidRPr="00411D22">
        <w:rPr>
          <w:rFonts w:eastAsiaTheme="minorEastAsia"/>
          <w:sz w:val="22"/>
          <w:szCs w:val="22"/>
          <w:lang w:eastAsia="ko-KR"/>
        </w:rPr>
        <w:t xml:space="preserve"> a</w:t>
      </w:r>
      <w:r w:rsidR="00CD3A19" w:rsidRPr="00411D22">
        <w:rPr>
          <w:rFonts w:eastAsiaTheme="minorEastAsia" w:hint="eastAsia"/>
          <w:sz w:val="22"/>
          <w:szCs w:val="22"/>
          <w:lang w:eastAsia="ko-KR"/>
        </w:rPr>
        <w:t xml:space="preserve"> simple regression model and a</w:t>
      </w:r>
      <w:r w:rsidRPr="00411D22">
        <w:rPr>
          <w:rFonts w:eastAsiaTheme="minorEastAsia"/>
          <w:sz w:val="22"/>
          <w:szCs w:val="22"/>
          <w:lang w:eastAsia="ko-KR"/>
        </w:rPr>
        <w:t xml:space="preserve"> mixed-effects regression model</w:t>
      </w:r>
      <w:r w:rsidR="00CD3A19" w:rsidRPr="00411D22">
        <w:rPr>
          <w:rFonts w:eastAsiaTheme="minorEastAsia" w:hint="eastAsia"/>
          <w:sz w:val="22"/>
          <w:szCs w:val="22"/>
          <w:lang w:eastAsia="ko-KR"/>
        </w:rPr>
        <w:t xml:space="preserve"> through </w:t>
      </w:r>
      <w:r w:rsidR="00CD3A19" w:rsidRPr="00411D22">
        <w:rPr>
          <w:rFonts w:eastAsiaTheme="minorEastAsia"/>
          <w:sz w:val="22"/>
          <w:szCs w:val="22"/>
          <w:lang w:eastAsia="ko-KR"/>
        </w:rPr>
        <w:t xml:space="preserve">the </w:t>
      </w:r>
      <w:r w:rsidR="00CD3A19" w:rsidRPr="00411D22">
        <w:rPr>
          <w:rStyle w:val="Strong"/>
          <w:rFonts w:eastAsiaTheme="majorEastAsia"/>
          <w:b w:val="0"/>
          <w:bCs w:val="0"/>
          <w:sz w:val="22"/>
          <w:szCs w:val="22"/>
        </w:rPr>
        <w:t>Receiver Operating Characteristic</w:t>
      </w:r>
      <w:r w:rsidR="00CD3A19" w:rsidRPr="00411D22">
        <w:rPr>
          <w:rStyle w:val="Strong"/>
          <w:rFonts w:eastAsiaTheme="majorEastAsia" w:hint="eastAsia"/>
          <w:sz w:val="22"/>
          <w:szCs w:val="22"/>
          <w:lang w:eastAsia="ko-KR"/>
        </w:rPr>
        <w:t xml:space="preserve"> (</w:t>
      </w:r>
      <w:r w:rsidR="00CD3A19" w:rsidRPr="00411D22">
        <w:rPr>
          <w:rFonts w:eastAsiaTheme="minorEastAsia" w:hint="eastAsia"/>
          <w:sz w:val="22"/>
          <w:szCs w:val="22"/>
          <w:lang w:eastAsia="ko-KR"/>
        </w:rPr>
        <w:t>ROC) curve</w:t>
      </w:r>
      <w:r w:rsidRPr="00411D22">
        <w:rPr>
          <w:rFonts w:eastAsiaTheme="minorEastAsia"/>
          <w:sz w:val="22"/>
          <w:szCs w:val="22"/>
          <w:lang w:eastAsia="ko-KR"/>
        </w:rPr>
        <w:t xml:space="preserve"> to further explore the protective effectiveness, defined as the probability of remaining infection-free, associated with S antibody levels across different immunity and age subgroups. [Add GitHub link here].</w:t>
      </w:r>
    </w:p>
    <w:p w14:paraId="5E019DC3"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Pr="00D0236F" w:rsidRDefault="00D3651D" w:rsidP="005B7F6E">
      <w:pPr>
        <w:pStyle w:val="BodyText"/>
        <w:spacing w:line="360" w:lineRule="auto"/>
        <w:ind w:left="0"/>
        <w:jc w:val="both"/>
        <w:rPr>
          <w:rFonts w:eastAsiaTheme="minorEastAsia"/>
          <w:b/>
          <w:bCs/>
          <w:sz w:val="22"/>
          <w:szCs w:val="22"/>
          <w:lang w:eastAsia="zh-CN"/>
        </w:rPr>
      </w:pPr>
      <w:r w:rsidRPr="00D0236F">
        <w:rPr>
          <w:b/>
          <w:bCs/>
          <w:sz w:val="22"/>
          <w:szCs w:val="22"/>
        </w:rPr>
        <w:t>Results</w:t>
      </w:r>
      <w:bookmarkStart w:id="4" w:name="Survival_Analysis_of_Immunity_Types_Acro"/>
      <w:bookmarkEnd w:id="4"/>
      <w:r w:rsidR="002F0C3B" w:rsidRPr="00D0236F">
        <w:rPr>
          <w:rFonts w:eastAsiaTheme="minorEastAsia"/>
          <w:b/>
          <w:bCs/>
          <w:sz w:val="22"/>
          <w:szCs w:val="22"/>
          <w:lang w:eastAsia="ko-KR"/>
        </w:rPr>
        <w:t xml:space="preserve">. </w:t>
      </w:r>
    </w:p>
    <w:p w14:paraId="58E6A184" w14:textId="77777777" w:rsidR="00BF4C1D" w:rsidRPr="00D0236F" w:rsidRDefault="00BF4C1D" w:rsidP="005B7F6E">
      <w:pPr>
        <w:pStyle w:val="BodyText"/>
        <w:spacing w:line="360" w:lineRule="auto"/>
        <w:ind w:left="0"/>
        <w:jc w:val="both"/>
        <w:rPr>
          <w:rFonts w:eastAsiaTheme="minorEastAsia"/>
          <w:b/>
          <w:bCs/>
          <w:sz w:val="22"/>
          <w:szCs w:val="22"/>
          <w:lang w:eastAsia="zh-CN"/>
        </w:rPr>
      </w:pPr>
    </w:p>
    <w:p w14:paraId="2A02C2EF" w14:textId="5F763DEA"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In terms of population characteristics, t</w:t>
      </w:r>
      <w:r w:rsidR="001A568B" w:rsidRPr="00D0236F">
        <w:rPr>
          <w:rFonts w:eastAsiaTheme="minorEastAsia"/>
          <w:color w:val="000000" w:themeColor="text1"/>
          <w:sz w:val="22"/>
          <w:szCs w:val="22"/>
          <w:lang w:eastAsia="ko-KR"/>
        </w:rPr>
        <w:t xml:space="preserve">he </w:t>
      </w:r>
      <w:r w:rsidR="002D77BA" w:rsidRPr="00D0236F">
        <w:rPr>
          <w:rFonts w:eastAsiaTheme="minorEastAsia"/>
          <w:color w:val="000000" w:themeColor="text1"/>
          <w:sz w:val="22"/>
          <w:szCs w:val="22"/>
          <w:lang w:eastAsia="ko-KR"/>
        </w:rPr>
        <w:t>hybrid</w:t>
      </w:r>
      <w:r w:rsidR="001A568B" w:rsidRPr="00D0236F">
        <w:rPr>
          <w:rFonts w:eastAsiaTheme="minorEastAsia"/>
          <w:color w:val="000000" w:themeColor="text1"/>
          <w:sz w:val="22"/>
          <w:szCs w:val="22"/>
          <w:lang w:eastAsia="ko-KR"/>
        </w:rPr>
        <w:t xml:space="preserve"> group has </w:t>
      </w:r>
      <w:r w:rsidR="002D77BA" w:rsidRPr="00D0236F">
        <w:rPr>
          <w:rFonts w:eastAsiaTheme="minorEastAsia"/>
          <w:color w:val="000000" w:themeColor="text1"/>
          <w:sz w:val="22"/>
          <w:szCs w:val="22"/>
          <w:lang w:eastAsia="ko-KR"/>
        </w:rPr>
        <w:t>a</w:t>
      </w:r>
      <w:r w:rsidR="001A568B" w:rsidRPr="00D0236F">
        <w:rPr>
          <w:rFonts w:eastAsiaTheme="minorEastAsia"/>
          <w:color w:val="000000" w:themeColor="text1"/>
          <w:sz w:val="22"/>
          <w:szCs w:val="22"/>
          <w:lang w:eastAsia="ko-KR"/>
        </w:rPr>
        <w:t xml:space="preserve"> </w:t>
      </w:r>
      <w:r w:rsidR="002D77BA" w:rsidRPr="00D0236F">
        <w:rPr>
          <w:rFonts w:eastAsiaTheme="minorEastAsia"/>
          <w:color w:val="000000" w:themeColor="text1"/>
          <w:sz w:val="22"/>
          <w:szCs w:val="22"/>
          <w:lang w:eastAsia="ko-KR"/>
        </w:rPr>
        <w:t>younger</w:t>
      </w:r>
      <w:r w:rsidR="001A568B" w:rsidRPr="00D0236F">
        <w:rPr>
          <w:rFonts w:eastAsiaTheme="minorEastAsia"/>
          <w:color w:val="000000" w:themeColor="text1"/>
          <w:sz w:val="22"/>
          <w:szCs w:val="22"/>
          <w:lang w:eastAsia="ko-KR"/>
        </w:rPr>
        <w:t xml:space="preserve"> age distribution than </w:t>
      </w:r>
      <w:r w:rsidRPr="00D0236F">
        <w:rPr>
          <w:rFonts w:eastAsiaTheme="minorEastAsia"/>
          <w:color w:val="000000" w:themeColor="text1"/>
          <w:sz w:val="22"/>
          <w:szCs w:val="22"/>
          <w:lang w:eastAsia="ko-KR"/>
        </w:rPr>
        <w:t xml:space="preserve">the </w:t>
      </w:r>
      <w:r w:rsidR="002D77BA" w:rsidRPr="00D0236F">
        <w:rPr>
          <w:rFonts w:eastAsiaTheme="minorEastAsia"/>
          <w:color w:val="000000" w:themeColor="text1"/>
          <w:sz w:val="22"/>
          <w:szCs w:val="22"/>
          <w:lang w:eastAsia="ko-KR"/>
        </w:rPr>
        <w:t>vaccine</w:t>
      </w:r>
      <w:r w:rsidR="001A568B" w:rsidRPr="00D0236F">
        <w:rPr>
          <w:rFonts w:eastAsiaTheme="minorEastAsia"/>
          <w:color w:val="000000" w:themeColor="text1"/>
          <w:sz w:val="22"/>
          <w:szCs w:val="22"/>
          <w:lang w:eastAsia="ko-KR"/>
        </w:rPr>
        <w:t xml:space="preserve"> group. Most hybrid (78%) and vaccine (86%) groups completed at least 3</w:t>
      </w:r>
      <w:r w:rsidR="001A568B" w:rsidRPr="00D0236F">
        <w:rPr>
          <w:rFonts w:eastAsiaTheme="minorEastAsia"/>
          <w:color w:val="000000" w:themeColor="text1"/>
          <w:sz w:val="22"/>
          <w:szCs w:val="22"/>
          <w:vertAlign w:val="superscript"/>
          <w:lang w:eastAsia="ko-KR"/>
        </w:rPr>
        <w:t>rd</w:t>
      </w:r>
      <w:r w:rsidR="001A568B" w:rsidRPr="00D0236F">
        <w:rPr>
          <w:rFonts w:eastAsiaTheme="minorEastAsia"/>
          <w:color w:val="000000" w:themeColor="text1"/>
          <w:sz w:val="22"/>
          <w:szCs w:val="22"/>
          <w:lang w:eastAsia="ko-KR"/>
        </w:rPr>
        <w:t xml:space="preserve"> booster vaccines. The hybrid group had the latest event (infection/vaccine) more recently than the vaccine group. (77% had the latest immunological event within 6 months for the hybrid group vs 42% for the vaccine group)</w:t>
      </w:r>
      <w:r w:rsidRPr="00D0236F">
        <w:rPr>
          <w:rFonts w:eastAsiaTheme="minorEastAsia"/>
          <w:color w:val="000000" w:themeColor="text1"/>
          <w:sz w:val="22"/>
          <w:szCs w:val="22"/>
          <w:lang w:eastAsia="ko-KR"/>
        </w:rPr>
        <w:t xml:space="preserve">. </w:t>
      </w:r>
      <w:r w:rsidR="001A568B" w:rsidRPr="00D0236F">
        <w:rPr>
          <w:rFonts w:eastAsiaTheme="minorEastAsia"/>
          <w:color w:val="000000" w:themeColor="text1"/>
          <w:sz w:val="22"/>
          <w:szCs w:val="22"/>
          <w:lang w:eastAsia="ko-KR"/>
        </w:rPr>
        <w:t>The hybrid group likely took the 4</w:t>
      </w:r>
      <w:r w:rsidR="001A568B" w:rsidRPr="00D0236F">
        <w:rPr>
          <w:rFonts w:eastAsiaTheme="minorEastAsia"/>
          <w:color w:val="000000" w:themeColor="text1"/>
          <w:sz w:val="22"/>
          <w:szCs w:val="22"/>
          <w:vertAlign w:val="superscript"/>
          <w:lang w:eastAsia="ko-KR"/>
        </w:rPr>
        <w:t>th</w:t>
      </w:r>
      <w:r w:rsidR="001A568B" w:rsidRPr="00D0236F">
        <w:rPr>
          <w:rFonts w:eastAsiaTheme="minorEastAsia"/>
          <w:color w:val="000000" w:themeColor="text1"/>
          <w:sz w:val="22"/>
          <w:szCs w:val="22"/>
          <w:lang w:eastAsia="ko-KR"/>
        </w:rPr>
        <w:t xml:space="preserve"> booster </w:t>
      </w:r>
      <w:r w:rsidR="001A568B" w:rsidRPr="00D0236F">
        <w:rPr>
          <w:rFonts w:eastAsiaTheme="minorEastAsia"/>
          <w:color w:val="000000" w:themeColor="text1"/>
          <w:sz w:val="22"/>
          <w:szCs w:val="22"/>
          <w:lang w:eastAsia="ko-KR"/>
        </w:rPr>
        <w:lastRenderedPageBreak/>
        <w:t xml:space="preserve">less than the vaccine group (21% vs 36% -- perhaps </w:t>
      </w:r>
      <w:r w:rsidR="002D77BA" w:rsidRPr="00D0236F">
        <w:rPr>
          <w:rFonts w:eastAsiaTheme="minorEastAsia"/>
          <w:color w:val="000000" w:themeColor="text1"/>
          <w:sz w:val="22"/>
          <w:szCs w:val="22"/>
          <w:lang w:eastAsia="ko-KR"/>
        </w:rPr>
        <w:t xml:space="preserve">due to the </w:t>
      </w:r>
      <w:r w:rsidR="001A568B" w:rsidRPr="00D0236F">
        <w:rPr>
          <w:rFonts w:eastAsiaTheme="minorEastAsia"/>
          <w:color w:val="000000" w:themeColor="text1"/>
          <w:sz w:val="22"/>
          <w:szCs w:val="22"/>
          <w:lang w:eastAsia="ko-KR"/>
        </w:rPr>
        <w:t>recent infection</w:t>
      </w:r>
      <w:r w:rsidR="002D77BA" w:rsidRPr="00D0236F">
        <w:rPr>
          <w:rFonts w:eastAsiaTheme="minorEastAsia"/>
          <w:color w:val="000000" w:themeColor="text1"/>
          <w:sz w:val="22"/>
          <w:szCs w:val="22"/>
          <w:lang w:eastAsia="ko-KR"/>
        </w:rPr>
        <w:t xml:space="preserve"> that they had</w:t>
      </w:r>
      <w:r w:rsidR="001A568B" w:rsidRPr="00D0236F">
        <w:rPr>
          <w:rFonts w:eastAsiaTheme="minorEastAsia"/>
          <w:color w:val="000000" w:themeColor="text1"/>
          <w:sz w:val="22"/>
          <w:szCs w:val="22"/>
          <w:lang w:eastAsia="ko-KR"/>
        </w:rPr>
        <w:t>)</w:t>
      </w:r>
      <w:r w:rsidRPr="00D0236F">
        <w:rPr>
          <w:rFonts w:eastAsiaTheme="minorEastAsia"/>
          <w:color w:val="000000" w:themeColor="text1"/>
          <w:sz w:val="22"/>
          <w:szCs w:val="22"/>
          <w:lang w:eastAsia="ko-KR"/>
        </w:rPr>
        <w:t>.</w:t>
      </w:r>
    </w:p>
    <w:p w14:paraId="37B23A9F"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p>
    <w:p w14:paraId="46FD069E"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zh-CN"/>
        </w:rPr>
      </w:pPr>
      <w:r w:rsidRPr="00D0236F">
        <w:rPr>
          <w:rFonts w:eastAsiaTheme="minorEastAsia"/>
          <w:noProof/>
          <w:color w:val="000000" w:themeColor="text1"/>
          <w:sz w:val="22"/>
          <w:szCs w:val="22"/>
          <w:lang w:eastAsia="zh-CN"/>
          <w14:ligatures w14:val="standardContextual"/>
        </w:rPr>
        <w:drawing>
          <wp:inline distT="0" distB="0" distL="0" distR="0" wp14:anchorId="6731FA31" wp14:editId="03582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73F3B349" w14:textId="77777777" w:rsidR="00BF4C1D" w:rsidRPr="00D0236F" w:rsidRDefault="00BF4C1D" w:rsidP="00BF4C1D">
      <w:pPr>
        <w:pStyle w:val="BodyText"/>
        <w:spacing w:line="360" w:lineRule="auto"/>
        <w:ind w:left="2407"/>
        <w:rPr>
          <w:sz w:val="22"/>
          <w:szCs w:val="22"/>
        </w:rPr>
      </w:pPr>
      <w:r w:rsidRPr="00D0236F">
        <w:rPr>
          <w:sz w:val="22"/>
          <w:szCs w:val="22"/>
        </w:rPr>
        <w:t>Table 1: Summary table of cohort study design</w:t>
      </w:r>
    </w:p>
    <w:p w14:paraId="02CE5F94" w14:textId="77777777" w:rsidR="00BF4C1D" w:rsidRPr="00D0236F" w:rsidRDefault="00BF4C1D" w:rsidP="005B7F6E">
      <w:pPr>
        <w:pStyle w:val="BodyText"/>
        <w:spacing w:line="360" w:lineRule="auto"/>
        <w:ind w:left="0"/>
        <w:jc w:val="both"/>
        <w:rPr>
          <w:rFonts w:eastAsiaTheme="minorEastAsia"/>
          <w:b/>
          <w:bCs/>
          <w:sz w:val="22"/>
          <w:szCs w:val="22"/>
          <w:lang w:eastAsia="ko-KR"/>
        </w:rPr>
      </w:pPr>
    </w:p>
    <w:p w14:paraId="15DB0581" w14:textId="77777777" w:rsidR="00D2659A" w:rsidRPr="00D0236F" w:rsidRDefault="00D2659A" w:rsidP="00D2659A">
      <w:pPr>
        <w:pStyle w:val="BodyText"/>
        <w:spacing w:line="360" w:lineRule="auto"/>
        <w:ind w:left="0"/>
        <w:jc w:val="both"/>
        <w:rPr>
          <w:rFonts w:eastAsiaTheme="minorEastAsia"/>
          <w:color w:val="0E0E0E"/>
          <w:sz w:val="22"/>
          <w:szCs w:val="22"/>
          <w:lang w:eastAsia="ko-KR"/>
          <w14:ligatures w14:val="standardContextual"/>
        </w:rPr>
      </w:pPr>
      <w:r w:rsidRPr="00D0236F">
        <w:rPr>
          <w:rFonts w:eastAsiaTheme="minorEastAsia"/>
          <w:color w:val="0E0E0E"/>
          <w:sz w:val="22"/>
          <w:szCs w:val="22"/>
          <w:lang w:eastAsia="ko-KR"/>
          <w14:ligatures w14:val="standardContextual"/>
        </w:rPr>
        <w:t xml:space="preserve">The trajectory plots of S antibody levels indicate that individuals in the hybrid-induced immunity group exhibit higher overall S antibody levels compared to those in the vaccine-induced group. Specifically, the hybrid group </w:t>
      </w:r>
      <w:proofErr w:type="gramStart"/>
      <w:r w:rsidRPr="00D0236F">
        <w:rPr>
          <w:rFonts w:eastAsiaTheme="minorEastAsia"/>
          <w:color w:val="0E0E0E"/>
          <w:sz w:val="22"/>
          <w:szCs w:val="22"/>
          <w:lang w:eastAsia="ko-KR"/>
          <w14:ligatures w14:val="standardContextual"/>
        </w:rPr>
        <w:t>is able to</w:t>
      </w:r>
      <w:proofErr w:type="gramEnd"/>
      <w:r w:rsidRPr="00D0236F">
        <w:rPr>
          <w:rFonts w:eastAsiaTheme="minorEastAsia"/>
          <w:color w:val="0E0E0E"/>
          <w:sz w:val="22"/>
          <w:szCs w:val="22"/>
          <w:lang w:eastAsia="ko-KR"/>
          <w14:ligatures w14:val="standardContextual"/>
        </w:rPr>
        <w:t xml:space="preserve">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2EDFDDB2"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D0236F" w:rsidRDefault="00963F77" w:rsidP="00963F77">
      <w:pPr>
        <w:pStyle w:val="BodyText"/>
        <w:spacing w:line="360" w:lineRule="auto"/>
        <w:ind w:left="0" w:right="795"/>
        <w:jc w:val="center"/>
        <w:rPr>
          <w:rFonts w:eastAsiaTheme="minorEastAsia"/>
          <w:b/>
          <w:bCs/>
          <w:sz w:val="22"/>
          <w:szCs w:val="22"/>
          <w:lang w:eastAsia="ko-KR"/>
        </w:rPr>
      </w:pPr>
      <w:r w:rsidRPr="00D0236F">
        <w:rPr>
          <w:rFonts w:eastAsiaTheme="minorEastAsia"/>
          <w:b/>
          <w:bCs/>
          <w:noProof/>
          <w:sz w:val="22"/>
          <w:szCs w:val="22"/>
          <w:lang w:eastAsia="ko-KR"/>
          <w14:ligatures w14:val="standardContextual"/>
        </w:rPr>
        <w:drawing>
          <wp:inline distT="0" distB="0" distL="0" distR="0" wp14:anchorId="25723EC8" wp14:editId="279300CE">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236F" w:rsidRDefault="00D3651D" w:rsidP="005B7F6E">
      <w:pPr>
        <w:pStyle w:val="BodyText"/>
        <w:spacing w:line="360" w:lineRule="auto"/>
        <w:ind w:right="795" w:firstLine="566"/>
        <w:jc w:val="center"/>
        <w:rPr>
          <w:rFonts w:eastAsiaTheme="minorEastAsia"/>
          <w:sz w:val="22"/>
          <w:szCs w:val="22"/>
          <w:lang w:eastAsia="ko-KR"/>
        </w:rPr>
      </w:pPr>
      <w:r w:rsidRPr="00D0236F">
        <w:rPr>
          <w:sz w:val="22"/>
          <w:szCs w:val="22"/>
        </w:rPr>
        <w:t>Figure 2: Trajectory plot for different age group</w:t>
      </w:r>
      <w:r w:rsidRPr="00D0236F">
        <w:rPr>
          <w:rFonts w:eastAsiaTheme="minorEastAsia"/>
          <w:sz w:val="22"/>
          <w:szCs w:val="22"/>
          <w:lang w:eastAsia="ko-KR"/>
        </w:rPr>
        <w:t>s</w:t>
      </w:r>
    </w:p>
    <w:p w14:paraId="43CB2FD3" w14:textId="77777777" w:rsidR="004567C4" w:rsidRPr="00D0236F" w:rsidRDefault="004567C4" w:rsidP="005B7F6E">
      <w:pPr>
        <w:widowControl/>
        <w:tabs>
          <w:tab w:val="num" w:pos="720"/>
        </w:tabs>
        <w:adjustRightInd w:val="0"/>
        <w:spacing w:line="360" w:lineRule="auto"/>
        <w:contextualSpacing/>
        <w:jc w:val="both"/>
        <w:rPr>
          <w:rFonts w:eastAsiaTheme="minorEastAsia"/>
          <w:lang w:eastAsia="ko-KR"/>
        </w:rPr>
      </w:pPr>
    </w:p>
    <w:p w14:paraId="5F48A75D" w14:textId="28715F96" w:rsidR="00D3651D" w:rsidRPr="00D0236F" w:rsidRDefault="00D2659A" w:rsidP="005B7F6E">
      <w:pPr>
        <w:widowControl/>
        <w:tabs>
          <w:tab w:val="num" w:pos="720"/>
        </w:tabs>
        <w:adjustRightInd w:val="0"/>
        <w:spacing w:line="360" w:lineRule="auto"/>
        <w:contextualSpacing/>
        <w:jc w:val="center"/>
        <w:rPr>
          <w:rFonts w:eastAsiaTheme="minorEastAsia"/>
        </w:rPr>
      </w:pPr>
      <w:r>
        <w:rPr>
          <w:rFonts w:eastAsiaTheme="minorEastAsia"/>
          <w:noProof/>
          <w14:ligatures w14:val="standardContextual"/>
        </w:rPr>
        <w:drawing>
          <wp:inline distT="0" distB="0" distL="0" distR="0" wp14:anchorId="206CB95D" wp14:editId="1567D9A3">
            <wp:extent cx="5846714" cy="4523448"/>
            <wp:effectExtent l="0" t="0" r="0" b="0"/>
            <wp:docPr id="1669783912" name="Picture 1" descr="A graph showing the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83912" name="Picture 1" descr="A graph showing the number of patien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2580" cy="4589880"/>
                    </a:xfrm>
                    <a:prstGeom prst="rect">
                      <a:avLst/>
                    </a:prstGeom>
                  </pic:spPr>
                </pic:pic>
              </a:graphicData>
            </a:graphic>
          </wp:inline>
        </w:drawing>
      </w:r>
    </w:p>
    <w:p w14:paraId="3253AAA0" w14:textId="77777777" w:rsidR="00D3651D" w:rsidRPr="00D0236F" w:rsidRDefault="00D3651D" w:rsidP="005B7F6E">
      <w:pPr>
        <w:pStyle w:val="BodyText"/>
        <w:spacing w:line="360" w:lineRule="auto"/>
        <w:ind w:left="1191"/>
        <w:jc w:val="center"/>
        <w:rPr>
          <w:sz w:val="22"/>
          <w:szCs w:val="22"/>
        </w:rPr>
      </w:pPr>
      <w:r w:rsidRPr="00D0236F">
        <w:rPr>
          <w:sz w:val="22"/>
          <w:szCs w:val="22"/>
        </w:rPr>
        <w:t>Figure 3: Survival Plot for Hybrid-induced and Vaccine-induced Groups</w:t>
      </w:r>
    </w:p>
    <w:p w14:paraId="2DE0F4D9" w14:textId="77777777" w:rsidR="005C4E26" w:rsidRPr="00D0236F"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1E6F2AA3" w:rsidR="005C4E26" w:rsidRPr="00882470" w:rsidRDefault="005C4E26" w:rsidP="005C4E26">
      <w:pPr>
        <w:widowControl/>
        <w:tabs>
          <w:tab w:val="num" w:pos="720"/>
        </w:tabs>
        <w:adjustRightInd w:val="0"/>
        <w:spacing w:line="360" w:lineRule="auto"/>
        <w:contextualSpacing/>
        <w:jc w:val="both"/>
        <w:rPr>
          <w:rFonts w:eastAsiaTheme="minorEastAsia"/>
          <w:lang w:eastAsia="ko-KR"/>
        </w:rPr>
      </w:pPr>
      <w:r w:rsidRPr="00D0236F">
        <w:t xml:space="preserve">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w:t>
      </w:r>
      <w:r w:rsidR="00171EB7">
        <w:rPr>
          <w:rFonts w:eastAsiaTheme="minorEastAsia" w:hint="eastAsia"/>
          <w:lang w:eastAsia="ko-KR"/>
        </w:rPr>
        <w:t>The probability of infection risk</w:t>
      </w:r>
      <w:r w:rsidRPr="00D0236F">
        <w:t xml:space="preserve"> is notably observed after the sixth month following the last immunological event for the vaccine group, with a more rapid decline in those over 60 and a greater magnitude of decline in those under 20 compared to the hybrid group.</w:t>
      </w:r>
      <w:r w:rsidR="00882470">
        <w:rPr>
          <w:rFonts w:eastAsiaTheme="minorEastAsia" w:hint="eastAsia"/>
          <w:lang w:eastAsia="ko-KR"/>
        </w:rPr>
        <w:t xml:space="preserve"> </w:t>
      </w:r>
    </w:p>
    <w:p w14:paraId="0F7F11F4" w14:textId="77777777" w:rsidR="00171EB7" w:rsidRDefault="00171EB7" w:rsidP="005C4E26">
      <w:pPr>
        <w:widowControl/>
        <w:tabs>
          <w:tab w:val="num" w:pos="720"/>
        </w:tabs>
        <w:adjustRightInd w:val="0"/>
        <w:spacing w:line="360" w:lineRule="auto"/>
        <w:contextualSpacing/>
        <w:jc w:val="both"/>
        <w:rPr>
          <w:rFonts w:eastAsiaTheme="minorEastAsia"/>
          <w:lang w:eastAsia="ko-KR"/>
        </w:rPr>
      </w:pPr>
    </w:p>
    <w:p w14:paraId="34365979" w14:textId="18B3BC06" w:rsidR="00171EB7" w:rsidRDefault="00882470" w:rsidP="00171EB7">
      <w:pPr>
        <w:pStyle w:val="BodyText"/>
        <w:spacing w:line="360" w:lineRule="auto"/>
        <w:ind w:left="0"/>
        <w:jc w:val="both"/>
        <w:rPr>
          <w:rFonts w:eastAsiaTheme="minorEastAsia"/>
          <w:color w:val="0E0E0E"/>
          <w:sz w:val="22"/>
          <w:szCs w:val="22"/>
          <w:lang w:eastAsia="ko-KR"/>
          <w14:ligatures w14:val="standardContextual"/>
        </w:rPr>
      </w:pPr>
      <w:r>
        <w:rPr>
          <w:rFonts w:eastAsiaTheme="minorEastAsia" w:hint="eastAsia"/>
          <w:color w:val="0E0E0E"/>
          <w:sz w:val="22"/>
          <w:szCs w:val="22"/>
          <w:lang w:eastAsia="ko-KR"/>
          <w14:ligatures w14:val="standardContextual"/>
        </w:rPr>
        <w:t>Collectively, t</w:t>
      </w:r>
      <w:r w:rsidR="00171EB7" w:rsidRPr="00D0236F">
        <w:rPr>
          <w:rFonts w:eastAsiaTheme="minorEastAsia"/>
          <w:color w:val="0E0E0E"/>
          <w:sz w:val="22"/>
          <w:szCs w:val="22"/>
          <w:lang w:eastAsia="ko-KR"/>
          <w14:ligatures w14:val="standardContextual"/>
        </w:rPr>
        <w:t>he S antibody decay after 6 months is about 2 times greater for the hybrid group compared to the vaccine group and remains relatively constant by and after 1 year</w:t>
      </w:r>
      <w:r w:rsidR="00171EB7">
        <w:rPr>
          <w:rFonts w:eastAsiaTheme="minorEastAsia" w:hint="eastAsia"/>
          <w:color w:val="0E0E0E"/>
          <w:sz w:val="22"/>
          <w:szCs w:val="22"/>
          <w:lang w:eastAsia="ko-KR"/>
          <w14:ligatures w14:val="standardContextual"/>
        </w:rPr>
        <w:t xml:space="preserve"> (Fig 2)</w:t>
      </w:r>
      <w:r w:rsidR="00171EB7" w:rsidRPr="00D0236F">
        <w:rPr>
          <w:rFonts w:eastAsiaTheme="minorEastAsia"/>
          <w:color w:val="0E0E0E"/>
          <w:sz w:val="22"/>
          <w:szCs w:val="22"/>
          <w:lang w:eastAsia="ko-KR"/>
          <w14:ligatures w14:val="standardContextual"/>
        </w:rPr>
        <w:t xml:space="preserve">; this translated into the infection events survival reduced by about 10% by 6 months, but 40-50% by 12 months. </w:t>
      </w:r>
      <w:r>
        <w:rPr>
          <w:rFonts w:eastAsiaTheme="minorEastAsia" w:hint="eastAsia"/>
          <w:color w:val="0E0E0E"/>
          <w:sz w:val="22"/>
          <w:szCs w:val="22"/>
          <w:lang w:eastAsia="ko-KR"/>
          <w14:ligatures w14:val="standardContextual"/>
        </w:rPr>
        <w:t>Consequently</w:t>
      </w:r>
      <w:r w:rsidR="00171EB7" w:rsidRPr="00D0236F">
        <w:rPr>
          <w:rFonts w:eastAsiaTheme="minorEastAsia"/>
          <w:color w:val="0E0E0E"/>
          <w:sz w:val="22"/>
          <w:szCs w:val="22"/>
          <w:lang w:eastAsia="ko-KR"/>
          <w14:ligatures w14:val="standardContextual"/>
        </w:rPr>
        <w:t>, this translated into the risk probability by S antibody for vaccine group is 10-45% lower than hybrid group across age subgroups</w:t>
      </w:r>
      <w:r w:rsidR="00171EB7">
        <w:rPr>
          <w:rFonts w:eastAsiaTheme="minorEastAsia" w:hint="eastAsia"/>
          <w:color w:val="0E0E0E"/>
          <w:sz w:val="22"/>
          <w:szCs w:val="22"/>
          <w:lang w:eastAsia="ko-KR"/>
          <w14:ligatures w14:val="standardContextual"/>
        </w:rPr>
        <w:t xml:space="preserve"> (Fig 3)</w:t>
      </w:r>
      <w:r w:rsidR="00171EB7" w:rsidRPr="00D0236F">
        <w:rPr>
          <w:rFonts w:eastAsiaTheme="minorEastAsia"/>
          <w:color w:val="0E0E0E"/>
          <w:sz w:val="22"/>
          <w:szCs w:val="22"/>
          <w:lang w:eastAsia="ko-KR"/>
          <w14:ligatures w14:val="standardContextual"/>
        </w:rPr>
        <w:t xml:space="preserve">. </w:t>
      </w:r>
    </w:p>
    <w:p w14:paraId="52D52856" w14:textId="77777777" w:rsidR="00230D4D" w:rsidRDefault="00230D4D" w:rsidP="00230D4D">
      <w:pPr>
        <w:pStyle w:val="BodyText"/>
        <w:spacing w:line="360" w:lineRule="auto"/>
        <w:ind w:left="0"/>
        <w:jc w:val="center"/>
        <w:rPr>
          <w:rFonts w:eastAsiaTheme="minorEastAsia"/>
          <w:color w:val="0E0E0E"/>
          <w:sz w:val="22"/>
          <w:szCs w:val="22"/>
          <w:lang w:eastAsia="ko-KR"/>
          <w14:ligatures w14:val="standardContextual"/>
        </w:rPr>
      </w:pPr>
      <w:bookmarkStart w:id="5" w:name="Infection_Risk_Factors_Analysis"/>
      <w:bookmarkEnd w:id="5"/>
    </w:p>
    <w:p w14:paraId="592962E7" w14:textId="1DB20E23" w:rsidR="00D3651D" w:rsidRPr="00D0236F" w:rsidRDefault="00D3651D" w:rsidP="00230D4D">
      <w:pPr>
        <w:pStyle w:val="BodyText"/>
        <w:spacing w:line="360" w:lineRule="auto"/>
        <w:ind w:left="0"/>
        <w:jc w:val="center"/>
        <w:rPr>
          <w:rFonts w:eastAsiaTheme="minorEastAsia"/>
          <w:sz w:val="22"/>
          <w:szCs w:val="22"/>
          <w:lang w:eastAsia="ko-KR"/>
        </w:rPr>
      </w:pPr>
      <w:r w:rsidRPr="00D0236F">
        <w:rPr>
          <w:noProof/>
          <w:sz w:val="22"/>
          <w:szCs w:val="22"/>
        </w:rPr>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18"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r w:rsidRPr="00D0236F">
        <w:rPr>
          <w:sz w:val="22"/>
          <w:szCs w:val="22"/>
        </w:rPr>
        <w:t>Table 2: Cox Proportional Hazards Regression Results</w:t>
      </w:r>
    </w:p>
    <w:p w14:paraId="3F4A0E9B" w14:textId="77777777" w:rsidR="002F0C3B" w:rsidRPr="00D0236F" w:rsidRDefault="002F0C3B" w:rsidP="005B7F6E">
      <w:pPr>
        <w:pStyle w:val="BodyText"/>
        <w:spacing w:line="360" w:lineRule="auto"/>
        <w:ind w:left="0"/>
        <w:jc w:val="both"/>
        <w:rPr>
          <w:sz w:val="22"/>
          <w:szCs w:val="22"/>
        </w:rPr>
      </w:pPr>
    </w:p>
    <w:p w14:paraId="3FF1DD8A" w14:textId="296456D0" w:rsidR="009D2CEB" w:rsidRPr="00230D4D" w:rsidRDefault="008D184F" w:rsidP="005B7F6E">
      <w:pPr>
        <w:pStyle w:val="BodyText"/>
        <w:spacing w:line="360" w:lineRule="auto"/>
        <w:ind w:left="0"/>
        <w:jc w:val="both"/>
        <w:rPr>
          <w:rFonts w:eastAsiaTheme="minorEastAsia"/>
          <w:sz w:val="22"/>
          <w:szCs w:val="22"/>
          <w:lang w:eastAsia="ko-KR"/>
        </w:rPr>
      </w:pPr>
      <w:r w:rsidRPr="00D0236F">
        <w:rPr>
          <w:sz w:val="22"/>
          <w:szCs w:val="22"/>
        </w:rPr>
        <w:t>The hazard ratio (exp(</w:t>
      </w:r>
      <w:proofErr w:type="spellStart"/>
      <w:r w:rsidRPr="00D0236F">
        <w:rPr>
          <w:sz w:val="22"/>
          <w:szCs w:val="22"/>
        </w:rPr>
        <w:t>coef</w:t>
      </w:r>
      <w:proofErr w:type="spellEnd"/>
      <w:r w:rsidRPr="00D0236F">
        <w:rPr>
          <w:sz w:val="22"/>
          <w:szCs w:val="22"/>
        </w:rPr>
        <w:t>))</w:t>
      </w:r>
      <w:r w:rsidRPr="00D0236F">
        <w:rPr>
          <w:rFonts w:eastAsiaTheme="minorEastAsia"/>
          <w:sz w:val="22"/>
          <w:szCs w:val="22"/>
          <w:lang w:eastAsia="ko-KR"/>
        </w:rPr>
        <w:t xml:space="preserve"> for hybrid group is significantly low as 0.09</w:t>
      </w:r>
      <w:r w:rsidRPr="00D0236F">
        <w:rPr>
          <w:sz w:val="22"/>
          <w:szCs w:val="22"/>
        </w:rPr>
        <w:t xml:space="preserve">, </w:t>
      </w:r>
      <w:r w:rsidRPr="00D0236F">
        <w:rPr>
          <w:rFonts w:eastAsiaTheme="minorEastAsia"/>
          <w:sz w:val="22"/>
          <w:szCs w:val="22"/>
          <w:lang w:eastAsia="ko-KR"/>
        </w:rPr>
        <w:t>indicating</w:t>
      </w:r>
      <w:r w:rsidRPr="00D0236F">
        <w:rPr>
          <w:sz w:val="22"/>
          <w:szCs w:val="22"/>
        </w:rPr>
        <w:t xml:space="preserve"> hybrid-induced immunity reduces the risk to approximately 9% of that for vaccine-induced immunity. For</w:t>
      </w:r>
      <w:r w:rsidRPr="00D0236F">
        <w:rPr>
          <w:spacing w:val="-10"/>
          <w:sz w:val="22"/>
          <w:szCs w:val="22"/>
        </w:rPr>
        <w:t xml:space="preserve"> </w:t>
      </w:r>
      <w:r w:rsidRPr="00D0236F">
        <w:rPr>
          <w:sz w:val="22"/>
          <w:szCs w:val="22"/>
        </w:rPr>
        <w:t>the,</w:t>
      </w:r>
      <w:r w:rsidRPr="00D0236F">
        <w:rPr>
          <w:spacing w:val="-9"/>
          <w:sz w:val="22"/>
          <w:szCs w:val="22"/>
        </w:rPr>
        <w:t xml:space="preserve"> </w:t>
      </w:r>
      <w:r w:rsidRPr="00D0236F">
        <w:rPr>
          <w:sz w:val="22"/>
          <w:szCs w:val="22"/>
        </w:rPr>
        <w:t>a</w:t>
      </w:r>
      <w:r w:rsidRPr="00D0236F">
        <w:rPr>
          <w:spacing w:val="-9"/>
          <w:sz w:val="22"/>
          <w:szCs w:val="22"/>
        </w:rPr>
        <w:t xml:space="preserve"> </w:t>
      </w:r>
      <w:r w:rsidRPr="00D0236F">
        <w:rPr>
          <w:sz w:val="22"/>
          <w:szCs w:val="22"/>
        </w:rPr>
        <w:t>hazard</w:t>
      </w:r>
      <w:r w:rsidRPr="00D0236F">
        <w:rPr>
          <w:spacing w:val="-10"/>
          <w:sz w:val="22"/>
          <w:szCs w:val="22"/>
        </w:rPr>
        <w:t xml:space="preserve"> </w:t>
      </w:r>
      <w:r w:rsidRPr="00D0236F">
        <w:rPr>
          <w:sz w:val="22"/>
          <w:szCs w:val="22"/>
        </w:rPr>
        <w:t>ratio</w:t>
      </w:r>
      <w:r w:rsidRPr="00D0236F">
        <w:rPr>
          <w:spacing w:val="-9"/>
          <w:sz w:val="22"/>
          <w:szCs w:val="22"/>
        </w:rPr>
        <w:t xml:space="preserve"> </w:t>
      </w:r>
      <w:r w:rsidRPr="00D0236F">
        <w:rPr>
          <w:rFonts w:eastAsiaTheme="minorEastAsia"/>
          <w:sz w:val="22"/>
          <w:szCs w:val="22"/>
          <w:lang w:eastAsia="ko-KR"/>
        </w:rPr>
        <w:t xml:space="preserve">of age groups&gt;20 show 42-69% lower risk of infection than age &lt;20 group with increasing risk trends with older age groups. </w:t>
      </w:r>
    </w:p>
    <w:p w14:paraId="7A1533DA" w14:textId="4167289F" w:rsidR="00D3651D" w:rsidRPr="00D0236F" w:rsidRDefault="00230D4D" w:rsidP="00230D4D">
      <w:pPr>
        <w:pStyle w:val="BodyText"/>
        <w:spacing w:line="360" w:lineRule="auto"/>
        <w:ind w:left="168"/>
        <w:jc w:val="center"/>
        <w:rPr>
          <w:sz w:val="22"/>
          <w:szCs w:val="22"/>
          <w:lang w:eastAsia="zh-CN"/>
        </w:rPr>
      </w:pPr>
      <w:r>
        <w:rPr>
          <w:noProof/>
          <w:sz w:val="22"/>
          <w:szCs w:val="22"/>
          <w:lang w:eastAsia="zh-CN"/>
          <w14:ligatures w14:val="standardContextual"/>
        </w:rPr>
        <w:drawing>
          <wp:inline distT="0" distB="0" distL="0" distR="0" wp14:anchorId="2D8E3A79" wp14:editId="45ACF0BF">
            <wp:extent cx="5046797" cy="2613727"/>
            <wp:effectExtent l="0" t="0" r="0" b="2540"/>
            <wp:docPr id="14118513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1397" name="Picture 2" descr="A graph of different colored lines&#10;&#10;Description automatically generated"/>
                    <pic:cNvPicPr/>
                  </pic:nvPicPr>
                  <pic:blipFill rotWithShape="1">
                    <a:blip r:embed="rId19" cstate="print">
                      <a:extLst>
                        <a:ext uri="{28A0092B-C50C-407E-A947-70E740481C1C}">
                          <a14:useLocalDpi xmlns:a14="http://schemas.microsoft.com/office/drawing/2010/main" val="0"/>
                        </a:ext>
                      </a:extLst>
                    </a:blip>
                    <a:srcRect t="1199" b="1421"/>
                    <a:stretch/>
                  </pic:blipFill>
                  <pic:spPr bwMode="auto">
                    <a:xfrm>
                      <a:off x="0" y="0"/>
                      <a:ext cx="5074435" cy="2628041"/>
                    </a:xfrm>
                    <a:prstGeom prst="rect">
                      <a:avLst/>
                    </a:prstGeom>
                    <a:ln>
                      <a:noFill/>
                    </a:ln>
                    <a:extLst>
                      <a:ext uri="{53640926-AAD7-44D8-BBD7-CCE9431645EC}">
                        <a14:shadowObscured xmlns:a14="http://schemas.microsoft.com/office/drawing/2010/main"/>
                      </a:ext>
                    </a:extLst>
                  </pic:spPr>
                </pic:pic>
              </a:graphicData>
            </a:graphic>
          </wp:inline>
        </w:drawing>
      </w:r>
    </w:p>
    <w:p w14:paraId="1A732E94" w14:textId="77777777" w:rsidR="00D3651D" w:rsidRPr="00D0236F" w:rsidRDefault="00D3651D" w:rsidP="009A4689">
      <w:pPr>
        <w:pStyle w:val="BodyText"/>
        <w:spacing w:line="360" w:lineRule="auto"/>
        <w:ind w:right="552"/>
        <w:jc w:val="center"/>
        <w:rPr>
          <w:rFonts w:eastAsiaTheme="minorEastAsia"/>
          <w:sz w:val="22"/>
          <w:szCs w:val="22"/>
          <w:lang w:eastAsia="ko-KR"/>
        </w:rPr>
      </w:pPr>
      <w:r w:rsidRPr="00D0236F">
        <w:rPr>
          <w:sz w:val="22"/>
          <w:szCs w:val="22"/>
        </w:rPr>
        <w:t xml:space="preserve">Figure </w:t>
      </w:r>
      <w:r w:rsidRPr="00D0236F">
        <w:rPr>
          <w:rFonts w:eastAsiaTheme="minorEastAsia"/>
          <w:sz w:val="22"/>
          <w:szCs w:val="22"/>
          <w:lang w:eastAsia="ko-KR"/>
        </w:rPr>
        <w:t>4</w:t>
      </w:r>
      <w:r w:rsidRPr="00D0236F">
        <w:rPr>
          <w:sz w:val="22"/>
          <w:szCs w:val="22"/>
        </w:rPr>
        <w:t>: Regression line comparison for vaccine-induced (left) and hybrid-induced (right) groups</w:t>
      </w:r>
    </w:p>
    <w:p w14:paraId="4265DCF6" w14:textId="77777777" w:rsidR="005C4E26" w:rsidRPr="00D0236F" w:rsidRDefault="005C4E26" w:rsidP="003F5D49">
      <w:pPr>
        <w:pStyle w:val="BodyText"/>
        <w:spacing w:line="360" w:lineRule="auto"/>
        <w:ind w:right="552"/>
        <w:rPr>
          <w:rFonts w:eastAsiaTheme="minorEastAsia"/>
          <w:sz w:val="22"/>
          <w:szCs w:val="22"/>
          <w:lang w:eastAsia="ko-KR"/>
        </w:rPr>
      </w:pPr>
    </w:p>
    <w:p w14:paraId="4FCEAB52" w14:textId="1DEDAF2C" w:rsidR="00D3651D" w:rsidRPr="00D0236F" w:rsidRDefault="003F5D49" w:rsidP="006C20C2">
      <w:pPr>
        <w:pStyle w:val="BodyText"/>
        <w:spacing w:line="360" w:lineRule="auto"/>
        <w:ind w:right="552" w:firstLine="516"/>
        <w:rPr>
          <w:rFonts w:eastAsiaTheme="minorEastAsia"/>
          <w:sz w:val="22"/>
          <w:szCs w:val="22"/>
          <w:lang w:eastAsia="ko-KR"/>
        </w:rPr>
      </w:pPr>
      <w:r w:rsidRPr="00D0236F">
        <w:rPr>
          <w:rFonts w:eastAsiaTheme="minorEastAsia"/>
          <w:sz w:val="22"/>
          <w:szCs w:val="22"/>
          <w:lang w:eastAsia="ko-KR"/>
        </w:rPr>
        <w:t xml:space="preserve">Our results show that S antibody levels greater than 250,000, 20,000, and 15,000 for &lt;20, &gt;60, and 40-60 age groups are associated with &gt;80% probability of remaining infection-free in the vaccine group. However, the hybrid group maintains over 95% of remaining infection-free regardless of the S antibody levels and age groups, </w:t>
      </w:r>
      <w:proofErr w:type="gramStart"/>
      <w:r w:rsidRPr="00D0236F">
        <w:rPr>
          <w:rFonts w:eastAsiaTheme="minorEastAsia"/>
          <w:sz w:val="22"/>
          <w:szCs w:val="22"/>
          <w:lang w:eastAsia="ko-KR"/>
        </w:rPr>
        <w:t>similar to</w:t>
      </w:r>
      <w:proofErr w:type="gramEnd"/>
      <w:r w:rsidRPr="00D0236F">
        <w:rPr>
          <w:rFonts w:eastAsiaTheme="minorEastAsia"/>
          <w:sz w:val="22"/>
          <w:szCs w:val="22"/>
          <w:lang w:eastAsia="ko-KR"/>
        </w:rPr>
        <w:t xml:space="preserve"> the results of the survival analyses. </w:t>
      </w:r>
    </w:p>
    <w:p w14:paraId="39CC9BA8" w14:textId="77777777" w:rsidR="003F5D49" w:rsidRPr="00D0236F" w:rsidRDefault="003F5D49" w:rsidP="003F5D49">
      <w:pPr>
        <w:pStyle w:val="BodyText"/>
        <w:spacing w:line="360" w:lineRule="auto"/>
        <w:ind w:right="552"/>
        <w:rPr>
          <w:rFonts w:eastAsiaTheme="minorEastAsia"/>
          <w:sz w:val="22"/>
          <w:szCs w:val="22"/>
          <w:lang w:eastAsia="ko-KR"/>
        </w:rPr>
      </w:pPr>
    </w:p>
    <w:p w14:paraId="468F5489" w14:textId="77777777" w:rsidR="00D3651D" w:rsidRPr="00D0236F"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6" w:name="Discussion"/>
      <w:bookmarkEnd w:id="6"/>
      <w:r w:rsidRPr="00D0236F">
        <w:rPr>
          <w:rFonts w:ascii="Times New Roman" w:hAnsi="Times New Roman" w:cs="Times New Roman"/>
          <w:b/>
          <w:bCs/>
          <w:color w:val="000000" w:themeColor="text1"/>
          <w:sz w:val="22"/>
          <w:szCs w:val="22"/>
        </w:rPr>
        <w:t>Discussion</w:t>
      </w:r>
    </w:p>
    <w:p w14:paraId="03AAED41"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76942207" w14:textId="2E9B6F99" w:rsidR="005B3FC5" w:rsidRPr="00B3651A" w:rsidRDefault="00D3651D" w:rsidP="00570395">
      <w:pPr>
        <w:widowControl/>
        <w:tabs>
          <w:tab w:val="num" w:pos="720"/>
        </w:tabs>
        <w:adjustRightInd w:val="0"/>
        <w:spacing w:line="360" w:lineRule="auto"/>
        <w:contextualSpacing/>
        <w:jc w:val="both"/>
        <w:rPr>
          <w:rFonts w:eastAsiaTheme="minorEastAsia"/>
          <w:color w:val="000000" w:themeColor="text1"/>
        </w:rPr>
      </w:pPr>
      <w:r w:rsidRPr="00D0236F">
        <w:rPr>
          <w:rFonts w:eastAsiaTheme="minorEastAsia"/>
          <w:color w:val="000000"/>
          <w:lang w:eastAsia="ko-KR"/>
        </w:rPr>
        <w:t xml:space="preserve">Our study examined the protective effectiveness of COVID-19 infection across age </w:t>
      </w:r>
      <w:r w:rsidR="00AC19CD" w:rsidRPr="00D0236F">
        <w:rPr>
          <w:rFonts w:eastAsiaTheme="minorEastAsia"/>
          <w:color w:val="000000"/>
          <w:lang w:eastAsia="ko-KR"/>
        </w:rPr>
        <w:t>groups between hybrid and vaccine-induced</w:t>
      </w:r>
      <w:r w:rsidR="00F526BA" w:rsidRPr="00D0236F">
        <w:rPr>
          <w:rFonts w:eastAsiaTheme="minorEastAsia"/>
          <w:color w:val="000000"/>
          <w:lang w:eastAsia="ko-KR"/>
        </w:rPr>
        <w:t xml:space="preserve"> immunity</w:t>
      </w:r>
      <w:r w:rsidR="00AC19CD" w:rsidRPr="00D0236F">
        <w:rPr>
          <w:rFonts w:eastAsiaTheme="minorEastAsia"/>
          <w:color w:val="000000"/>
          <w:lang w:eastAsia="ko-KR"/>
        </w:rPr>
        <w:t xml:space="preserve"> in the </w:t>
      </w:r>
      <w:r w:rsidRPr="00D0236F">
        <w:rPr>
          <w:rFonts w:eastAsiaTheme="minorEastAsia"/>
          <w:color w:val="000000"/>
          <w:lang w:eastAsia="ko-KR"/>
        </w:rPr>
        <w:t xml:space="preserve">general population </w:t>
      </w:r>
      <w:r w:rsidRPr="00D0236F">
        <w:rPr>
          <w:rFonts w:eastAsiaTheme="minorEastAsia"/>
          <w:lang w:eastAsia="ko-KR"/>
        </w:rPr>
        <w:t>based on community-based nationwide surveillance</w:t>
      </w:r>
      <w:r w:rsidRPr="00D0236F">
        <w:rPr>
          <w:rFonts w:eastAsiaTheme="minorEastAsia"/>
          <w:color w:val="000000"/>
          <w:lang w:eastAsia="ko-KR"/>
        </w:rPr>
        <w:t xml:space="preserve">. </w:t>
      </w:r>
      <w:r w:rsidRPr="00D0236F">
        <w:t xml:space="preserve">In this </w:t>
      </w:r>
      <w:r w:rsidRPr="00D0236F">
        <w:rPr>
          <w:spacing w:val="-3"/>
        </w:rPr>
        <w:t xml:space="preserve">study, </w:t>
      </w:r>
      <w:r w:rsidRPr="00D0236F">
        <w:t xml:space="preserve">we utilized nationwide community-based surveillance data </w:t>
      </w:r>
      <w:r w:rsidRPr="00D0236F">
        <w:rPr>
          <w:rFonts w:eastAsiaTheme="minorEastAsia"/>
          <w:lang w:eastAsia="ko-KR"/>
        </w:rPr>
        <w:t xml:space="preserve">(large sample sizes and wide age spectrums) </w:t>
      </w:r>
      <w:r w:rsidRPr="00D0236F">
        <w:t xml:space="preserve">from South </w:t>
      </w:r>
      <w:r w:rsidRPr="00D0236F">
        <w:rPr>
          <w:spacing w:val="-3"/>
        </w:rPr>
        <w:t xml:space="preserve">Ko- </w:t>
      </w:r>
      <w:r w:rsidRPr="00D0236F">
        <w:t>rea,</w:t>
      </w:r>
      <w:r w:rsidRPr="00D0236F">
        <w:rPr>
          <w:spacing w:val="-18"/>
        </w:rPr>
        <w:t xml:space="preserve"> </w:t>
      </w:r>
      <w:r w:rsidRPr="00D0236F">
        <w:t>involving</w:t>
      </w:r>
      <w:r w:rsidRPr="00D0236F">
        <w:rPr>
          <w:spacing w:val="-20"/>
        </w:rPr>
        <w:t xml:space="preserve"> </w:t>
      </w:r>
      <w:r w:rsidRPr="00D0236F">
        <w:t>10,000</w:t>
      </w:r>
      <w:r w:rsidRPr="00D0236F">
        <w:rPr>
          <w:spacing w:val="-20"/>
        </w:rPr>
        <w:t xml:space="preserve"> </w:t>
      </w:r>
      <w:r w:rsidRPr="00D0236F">
        <w:t>participants,</w:t>
      </w:r>
      <w:r w:rsidRPr="00D0236F">
        <w:rPr>
          <w:spacing w:val="-17"/>
        </w:rPr>
        <w:t xml:space="preserve"> </w:t>
      </w:r>
      <w:r w:rsidRPr="00D0236F">
        <w:rPr>
          <w:rFonts w:eastAsiaTheme="minorEastAsia"/>
          <w:lang w:eastAsia="ko-KR"/>
        </w:rPr>
        <w:t xml:space="preserve">with detailed demographic information and serological </w:t>
      </w:r>
      <w:r w:rsidRPr="00D0236F">
        <w:rPr>
          <w:rFonts w:eastAsiaTheme="minorEastAsia"/>
          <w:lang w:eastAsia="ko-KR"/>
        </w:rPr>
        <w:lastRenderedPageBreak/>
        <w:t xml:space="preserve">assessment twice after an epidemic wave of omicron </w:t>
      </w:r>
      <w:commentRangeStart w:id="7"/>
      <w:r w:rsidRPr="00D0236F">
        <w:rPr>
          <w:rFonts w:eastAsiaTheme="minorEastAsia"/>
          <w:lang w:eastAsia="ko-KR"/>
        </w:rPr>
        <w:t>variants</w:t>
      </w:r>
      <w:commentRangeEnd w:id="7"/>
      <w:r w:rsidR="00107EC3" w:rsidRPr="00D0236F">
        <w:rPr>
          <w:rStyle w:val="CommentReference"/>
          <w:sz w:val="22"/>
          <w:szCs w:val="22"/>
        </w:rPr>
        <w:commentReference w:id="7"/>
      </w:r>
      <w:r w:rsidR="00D0236F" w:rsidRPr="00D0236F">
        <w:rPr>
          <w:rFonts w:eastAsiaTheme="minorEastAsia"/>
          <w:lang w:eastAsia="zh-CN"/>
        </w:rPr>
        <w:t xml:space="preserve"> </w:t>
      </w:r>
      <w:r w:rsidR="00D0236F" w:rsidRPr="00D0236F">
        <w:rPr>
          <w:rFonts w:eastAsiaTheme="minorEastAsia"/>
          <w:lang w:eastAsia="zh-CN"/>
        </w:rPr>
        <w:fldChar w:fldCharType="begin"/>
      </w:r>
      <w:r w:rsidR="00F86585">
        <w:rPr>
          <w:rFonts w:eastAsiaTheme="minorEastAsia"/>
          <w:lang w:eastAsia="zh-CN"/>
        </w:rPr>
        <w:instrText xml:space="preserve"> ADDIN ZOTERO_ITEM CSL_CITATION {"citationID":"KlKWjeZG","properties":{"formattedCitation":"[20]","plainCitation":"[20]","noteIndex":0},"citationItems":[{"id":101,"uris":["http://zotero.org/users/14790911/items/CZ9UIUZY"],"itemData":{"id":101,"type":"webpage","title":"Seroprevalence of SARS-CoV-2 antibodies in the community based on participants in the 2020 Korea National Health and Nutrition Examination Survey","URL":"https://www.e-epih.org/journal/view.php?number=1276","accessed":{"date-parts":[["2024",9,4]]}}}],"schema":"https://github.com/citation-style-language/schema/raw/master/csl-citation.json"} </w:instrText>
      </w:r>
      <w:r w:rsidR="00D0236F" w:rsidRPr="00D0236F">
        <w:rPr>
          <w:rFonts w:eastAsiaTheme="minorEastAsia"/>
          <w:lang w:eastAsia="zh-CN"/>
        </w:rPr>
        <w:fldChar w:fldCharType="separate"/>
      </w:r>
      <w:r w:rsidR="00F86585">
        <w:rPr>
          <w:rFonts w:eastAsiaTheme="minorEastAsia"/>
          <w:noProof/>
          <w:lang w:eastAsia="zh-CN"/>
        </w:rPr>
        <w:t>[20]</w:t>
      </w:r>
      <w:r w:rsidR="00D0236F" w:rsidRPr="00D0236F">
        <w:rPr>
          <w:rFonts w:eastAsiaTheme="minorEastAsia"/>
          <w:lang w:eastAsia="zh-CN"/>
        </w:rPr>
        <w:fldChar w:fldCharType="end"/>
      </w:r>
      <w:r w:rsidRPr="00D0236F">
        <w:rPr>
          <w:rFonts w:eastAsiaTheme="minorEastAsia"/>
          <w:lang w:eastAsia="ko-KR"/>
        </w:rPr>
        <w:t xml:space="preserve">. </w:t>
      </w:r>
      <w:r w:rsidR="00A04B29" w:rsidRPr="00D0236F">
        <w:rPr>
          <w:color w:val="212121"/>
          <w:shd w:val="clear" w:color="auto" w:fill="FFFFFF"/>
        </w:rPr>
        <w:t xml:space="preserve">Our results show that hybrid immunity </w:t>
      </w:r>
      <w:r w:rsidR="005B3FC5">
        <w:rPr>
          <w:rFonts w:eastAsiaTheme="minorEastAsia"/>
        </w:rPr>
        <w:t>maintained about 2 times higher antibody levels</w:t>
      </w:r>
      <w:r w:rsidR="005B3FC5">
        <w:rPr>
          <w:rFonts w:eastAsiaTheme="minorEastAsia" w:hint="eastAsia"/>
          <w:lang w:eastAsia="ko-KR"/>
        </w:rPr>
        <w:t xml:space="preserve"> (~10,000) at 12 months </w:t>
      </w:r>
      <w:r w:rsidR="005B3FC5">
        <w:rPr>
          <w:rFonts w:eastAsiaTheme="minorEastAsia"/>
        </w:rPr>
        <w:t xml:space="preserve">from the last immunological events </w:t>
      </w:r>
      <w:r w:rsidR="005B3FC5" w:rsidRPr="008126BD">
        <w:rPr>
          <w:rFonts w:eastAsiaTheme="minorEastAsia"/>
        </w:rPr>
        <w:t xml:space="preserve">compared to </w:t>
      </w:r>
      <w:r w:rsidR="005B3FC5">
        <w:rPr>
          <w:rFonts w:eastAsiaTheme="minorEastAsia"/>
        </w:rPr>
        <w:t xml:space="preserve">the </w:t>
      </w:r>
      <w:r w:rsidR="005B3FC5" w:rsidRPr="008126BD">
        <w:rPr>
          <w:rFonts w:eastAsiaTheme="minorEastAsia"/>
        </w:rPr>
        <w:t>vaccin</w:t>
      </w:r>
      <w:r w:rsidR="005B3FC5">
        <w:rPr>
          <w:rFonts w:eastAsiaTheme="minorEastAsia" w:hint="eastAsia"/>
          <w:lang w:eastAsia="ko-KR"/>
        </w:rPr>
        <w:t xml:space="preserve">e group, </w:t>
      </w:r>
      <w:r w:rsidR="005B3FC5">
        <w:rPr>
          <w:rFonts w:eastAsiaTheme="minorEastAsia"/>
          <w:lang w:eastAsia="ko-KR"/>
        </w:rPr>
        <w:t>conferring</w:t>
      </w:r>
      <w:r w:rsidR="005B3FC5">
        <w:rPr>
          <w:rFonts w:eastAsiaTheme="minorEastAsia" w:hint="eastAsia"/>
          <w:lang w:eastAsia="ko-KR"/>
        </w:rPr>
        <w:t xml:space="preserve"> a substantially lower (9%) hazard ratio compared to vaccine immunity</w:t>
      </w:r>
      <w:r w:rsidR="00C77D69" w:rsidRPr="00C77D69">
        <w:rPr>
          <w:color w:val="212121"/>
          <w:shd w:val="clear" w:color="auto" w:fill="FFFFFF"/>
        </w:rPr>
        <w:t xml:space="preserve"> </w:t>
      </w:r>
      <w:r w:rsidR="00C77D69" w:rsidRPr="00D0236F">
        <w:rPr>
          <w:color w:val="212121"/>
          <w:shd w:val="clear" w:color="auto" w:fill="FFFFFF"/>
        </w:rPr>
        <w:t>for COVID-19 re-infection with the Omicron variant</w:t>
      </w:r>
      <w:r w:rsidR="005B3FC5">
        <w:rPr>
          <w:rFonts w:eastAsiaTheme="minorEastAsia" w:hint="eastAsia"/>
          <w:lang w:eastAsia="ko-KR"/>
        </w:rPr>
        <w:t xml:space="preserve">. Although the antibody decay trend was similar across age groups, the protection effectiveness against infection was more </w:t>
      </w:r>
      <w:r w:rsidR="005B3FC5">
        <w:rPr>
          <w:rFonts w:eastAsiaTheme="minorEastAsia"/>
          <w:lang w:eastAsia="ko-KR"/>
        </w:rPr>
        <w:t>quickly</w:t>
      </w:r>
      <w:r w:rsidR="005B3FC5">
        <w:rPr>
          <w:rFonts w:eastAsiaTheme="minorEastAsia" w:hint="eastAsia"/>
          <w:lang w:eastAsia="ko-KR"/>
        </w:rPr>
        <w:t xml:space="preserve"> decreased for </w:t>
      </w:r>
      <w:r w:rsidR="005B3FC5" w:rsidRPr="008126BD">
        <w:rPr>
          <w:rFonts w:eastAsiaTheme="minorEastAsia"/>
        </w:rPr>
        <w:t xml:space="preserve">the&gt;60 age group but </w:t>
      </w:r>
      <w:r w:rsidR="005B3FC5">
        <w:rPr>
          <w:rFonts w:eastAsiaTheme="minorEastAsia" w:hint="eastAsia"/>
          <w:lang w:eastAsia="ko-KR"/>
        </w:rPr>
        <w:t xml:space="preserve">in a </w:t>
      </w:r>
      <w:r w:rsidR="005B3FC5" w:rsidRPr="008126BD">
        <w:rPr>
          <w:rFonts w:eastAsiaTheme="minorEastAsia"/>
        </w:rPr>
        <w:t xml:space="preserve">greater magnitude for the &lt;20 </w:t>
      </w:r>
      <w:r w:rsidR="005B3FC5">
        <w:rPr>
          <w:rFonts w:eastAsiaTheme="minorEastAsia" w:hint="eastAsia"/>
          <w:lang w:eastAsia="ko-KR"/>
        </w:rPr>
        <w:t xml:space="preserve">age </w:t>
      </w:r>
      <w:r w:rsidR="005B3FC5" w:rsidRPr="008126BD">
        <w:rPr>
          <w:rFonts w:eastAsiaTheme="minorEastAsia"/>
        </w:rPr>
        <w:t>group</w:t>
      </w:r>
      <w:r w:rsidR="005B3FC5">
        <w:rPr>
          <w:rFonts w:eastAsiaTheme="minorEastAsia" w:hint="eastAsia"/>
          <w:lang w:eastAsia="ko-KR"/>
        </w:rPr>
        <w:t xml:space="preserve"> over time in </w:t>
      </w:r>
      <w:r w:rsidR="005B3FC5">
        <w:rPr>
          <w:rFonts w:eastAsiaTheme="minorEastAsia"/>
          <w:lang w:eastAsia="ko-KR"/>
        </w:rPr>
        <w:t xml:space="preserve">the </w:t>
      </w:r>
      <w:r w:rsidR="005B3FC5">
        <w:rPr>
          <w:rFonts w:eastAsiaTheme="minorEastAsia" w:hint="eastAsia"/>
          <w:lang w:eastAsia="ko-KR"/>
        </w:rPr>
        <w:t xml:space="preserve">vaccine group. Considering the time to infection, </w:t>
      </w:r>
      <w:r w:rsidR="005B3FC5" w:rsidRPr="00D0236F">
        <w:rPr>
          <w:rFonts w:eastAsiaTheme="minorEastAsia"/>
          <w:lang w:eastAsia="ko-KR"/>
        </w:rPr>
        <w:t>&gt;20</w:t>
      </w:r>
      <w:r w:rsidR="005B3FC5">
        <w:rPr>
          <w:rFonts w:eastAsiaTheme="minorEastAsia" w:hint="eastAsia"/>
          <w:lang w:eastAsia="ko-KR"/>
        </w:rPr>
        <w:t xml:space="preserve"> age group</w:t>
      </w:r>
      <w:r w:rsidR="005B3FC5" w:rsidRPr="00D0236F">
        <w:rPr>
          <w:rFonts w:eastAsiaTheme="minorEastAsia"/>
          <w:lang w:eastAsia="ko-KR"/>
        </w:rPr>
        <w:t xml:space="preserve"> </w:t>
      </w:r>
      <w:r w:rsidR="005B3FC5">
        <w:rPr>
          <w:rFonts w:eastAsiaTheme="minorEastAsia" w:hint="eastAsia"/>
          <w:lang w:eastAsia="ko-KR"/>
        </w:rPr>
        <w:t xml:space="preserve">shows </w:t>
      </w:r>
      <w:r w:rsidR="005B3FC5" w:rsidRPr="00D0236F">
        <w:rPr>
          <w:rFonts w:eastAsiaTheme="minorEastAsia"/>
          <w:lang w:eastAsia="ko-KR"/>
        </w:rPr>
        <w:t xml:space="preserve">42-69% lower </w:t>
      </w:r>
      <w:r w:rsidR="00DE44D7">
        <w:rPr>
          <w:rFonts w:eastAsiaTheme="minorEastAsia" w:hint="eastAsia"/>
          <w:lang w:eastAsia="ko-KR"/>
        </w:rPr>
        <w:t>hazard ratio</w:t>
      </w:r>
      <w:r w:rsidR="005B3FC5" w:rsidRPr="00D0236F">
        <w:rPr>
          <w:rFonts w:eastAsiaTheme="minorEastAsia"/>
          <w:lang w:eastAsia="ko-KR"/>
        </w:rPr>
        <w:t xml:space="preserve"> of infection than &lt;20 </w:t>
      </w:r>
      <w:r w:rsidR="005B3FC5">
        <w:rPr>
          <w:rFonts w:eastAsiaTheme="minorEastAsia" w:hint="eastAsia"/>
          <w:lang w:eastAsia="ko-KR"/>
        </w:rPr>
        <w:t xml:space="preserve">age </w:t>
      </w:r>
      <w:r w:rsidR="005B3FC5" w:rsidRPr="00D0236F">
        <w:rPr>
          <w:rFonts w:eastAsiaTheme="minorEastAsia"/>
          <w:lang w:eastAsia="ko-KR"/>
        </w:rPr>
        <w:t>group with increasing risk trends with older age groups</w:t>
      </w:r>
      <w:r w:rsidR="005B3FC5">
        <w:rPr>
          <w:rFonts w:eastAsiaTheme="minorEastAsia" w:hint="eastAsia"/>
          <w:lang w:eastAsia="ko-KR"/>
        </w:rPr>
        <w:t>. To expect &gt;</w:t>
      </w:r>
      <w:r w:rsidR="005B3FC5" w:rsidRPr="00D051AD">
        <w:rPr>
          <w:rFonts w:eastAsiaTheme="minorEastAsia"/>
          <w:lang w:eastAsia="ko-KR"/>
        </w:rPr>
        <w:t>80% probability of remaining infection-free</w:t>
      </w:r>
      <w:r w:rsidR="005B3FC5">
        <w:rPr>
          <w:rFonts w:eastAsiaTheme="minorEastAsia" w:hint="eastAsia"/>
          <w:lang w:eastAsia="ko-KR"/>
        </w:rPr>
        <w:t xml:space="preserve">, different S antibody levels thresholds </w:t>
      </w:r>
      <w:proofErr w:type="gramStart"/>
      <w:r w:rsidR="005B3FC5">
        <w:rPr>
          <w:rFonts w:eastAsiaTheme="minorEastAsia" w:hint="eastAsia"/>
          <w:lang w:eastAsia="ko-KR"/>
        </w:rPr>
        <w:t>are</w:t>
      </w:r>
      <w:proofErr w:type="gramEnd"/>
      <w:r w:rsidR="005B3FC5">
        <w:rPr>
          <w:rFonts w:eastAsiaTheme="minorEastAsia" w:hint="eastAsia"/>
          <w:lang w:eastAsia="ko-KR"/>
        </w:rPr>
        <w:t xml:space="preserve"> estimated as &gt;250,000, 20,000, and 15,000 for &lt;20, &gt;60, and 40-60 age groups.</w:t>
      </w:r>
      <w:r w:rsidR="00B900F8">
        <w:rPr>
          <w:rFonts w:eastAsiaTheme="minorEastAsia" w:hint="eastAsia"/>
          <w:lang w:eastAsia="ko-KR"/>
        </w:rPr>
        <w:t xml:space="preserve"> </w:t>
      </w:r>
      <w:r w:rsidR="00570395">
        <w:rPr>
          <w:rFonts w:eastAsiaTheme="minorEastAsia" w:hint="eastAsia"/>
          <w:lang w:eastAsia="ko-KR"/>
        </w:rPr>
        <w:t xml:space="preserve">The different infection </w:t>
      </w:r>
      <w:r w:rsidR="00570395">
        <w:rPr>
          <w:rFonts w:eastAsiaTheme="minorEastAsia"/>
          <w:lang w:eastAsia="ko-KR"/>
        </w:rPr>
        <w:t>risks</w:t>
      </w:r>
      <w:r w:rsidR="00570395">
        <w:rPr>
          <w:rFonts w:eastAsiaTheme="minorEastAsia" w:hint="eastAsia"/>
          <w:lang w:eastAsia="ko-KR"/>
        </w:rPr>
        <w:t xml:space="preserve"> across age groups reflect</w:t>
      </w:r>
      <w:r w:rsidR="00570395" w:rsidRPr="008126BD">
        <w:rPr>
          <w:rFonts w:eastAsiaTheme="minorEastAsia"/>
        </w:rPr>
        <w:t xml:space="preserve"> heterogeneous individual </w:t>
      </w:r>
      <w:r w:rsidR="00570395">
        <w:rPr>
          <w:rFonts w:eastAsiaTheme="minorEastAsia" w:hint="eastAsia"/>
          <w:lang w:eastAsia="ko-KR"/>
        </w:rPr>
        <w:t>immune</w:t>
      </w:r>
      <w:r w:rsidR="00570395" w:rsidRPr="008126BD">
        <w:rPr>
          <w:rFonts w:eastAsiaTheme="minorEastAsia"/>
        </w:rPr>
        <w:t xml:space="preserve"> responses and levels of exposure.</w:t>
      </w:r>
      <w:r w:rsidR="00570395">
        <w:rPr>
          <w:rFonts w:eastAsiaTheme="minorEastAsia" w:hint="eastAsia"/>
          <w:lang w:eastAsia="ko-KR"/>
        </w:rPr>
        <w:t xml:space="preserve"> The </w:t>
      </w:r>
      <w:r w:rsidR="00570395" w:rsidRPr="008126BD">
        <w:rPr>
          <w:rFonts w:eastAsiaTheme="minorEastAsia"/>
        </w:rPr>
        <w:t xml:space="preserve">vaccination campaigns </w:t>
      </w:r>
      <w:r w:rsidR="00570395" w:rsidRPr="00B3651A">
        <w:rPr>
          <w:rFonts w:eastAsiaTheme="minorEastAsia"/>
          <w:color w:val="000000" w:themeColor="text1"/>
        </w:rPr>
        <w:t>should be tailored according to individual immune status, and characteristics of the population risk factors to achieve optimal protection across individuals.</w:t>
      </w:r>
      <w:r w:rsidR="00BD7835" w:rsidRPr="00B3651A">
        <w:rPr>
          <w:rFonts w:eastAsiaTheme="minorEastAsia"/>
          <w:color w:val="000000" w:themeColor="text1"/>
          <w:lang w:eastAsia="ko-KR"/>
        </w:rPr>
        <w:fldChar w:fldCharType="begin"/>
      </w:r>
      <w:r w:rsidR="00BD7835" w:rsidRPr="00B3651A">
        <w:rPr>
          <w:rFonts w:eastAsiaTheme="minorEastAsia"/>
          <w:color w:val="000000" w:themeColor="text1"/>
          <w:lang w:eastAsia="ko-KR"/>
        </w:rPr>
        <w:instrText xml:space="preserve"> ADDIN ZOTERO_ITEM CSL_CITATION {"citationID":"FulRMC52","properties":{"formattedCitation":"[14]","plainCitation":"[14]","dontUpdate":true,"noteIndex":0},"citationItems":[{"id":60,"uris":["http://zotero.org/users/14790911/items/5AMXDKHA"],"itemData":{"id":60,"type":"article-journal","abstract":"BACKGROUND: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BD7835" w:rsidRPr="00B3651A">
        <w:rPr>
          <w:rFonts w:eastAsiaTheme="minorEastAsia"/>
          <w:color w:val="000000" w:themeColor="text1"/>
          <w:lang w:eastAsia="ko-KR"/>
        </w:rPr>
        <w:fldChar w:fldCharType="separate"/>
      </w:r>
      <w:r w:rsidR="00BD7835" w:rsidRPr="00B3651A">
        <w:rPr>
          <w:rFonts w:eastAsiaTheme="minorEastAsia"/>
          <w:noProof/>
          <w:color w:val="000000" w:themeColor="text1"/>
          <w:lang w:eastAsia="ko-KR"/>
        </w:rPr>
        <w:t>[12]</w:t>
      </w:r>
      <w:r w:rsidR="00BD7835" w:rsidRPr="00B3651A">
        <w:rPr>
          <w:rFonts w:eastAsiaTheme="minorEastAsia"/>
          <w:color w:val="000000" w:themeColor="text1"/>
          <w:lang w:eastAsia="ko-KR"/>
        </w:rPr>
        <w:fldChar w:fldCharType="end"/>
      </w:r>
    </w:p>
    <w:p w14:paraId="532BC479" w14:textId="77777777" w:rsidR="005B3FC5" w:rsidRPr="00B3651A" w:rsidRDefault="005B3FC5" w:rsidP="00A04B29">
      <w:pPr>
        <w:pStyle w:val="BodyText"/>
        <w:spacing w:line="360" w:lineRule="auto"/>
        <w:rPr>
          <w:rFonts w:eastAsiaTheme="minorEastAsia"/>
          <w:color w:val="000000" w:themeColor="text1"/>
          <w:lang w:eastAsia="ko-KR"/>
        </w:rPr>
      </w:pPr>
    </w:p>
    <w:p w14:paraId="4EC74105" w14:textId="1057BC1A" w:rsidR="00BE097F" w:rsidRPr="006B53B2" w:rsidRDefault="006A5700" w:rsidP="00AD0318">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 xml:space="preserve">Our study observed relatively small infection events </w:t>
      </w:r>
      <w:r w:rsidR="001724BD" w:rsidRPr="006B53B2">
        <w:rPr>
          <w:rFonts w:eastAsiaTheme="minorEastAsia" w:hint="eastAsia"/>
          <w:color w:val="000000" w:themeColor="text1"/>
          <w:sz w:val="22"/>
          <w:szCs w:val="22"/>
          <w:lang w:eastAsia="ko-KR"/>
        </w:rPr>
        <w:t xml:space="preserve">(high protective effectiveness) </w:t>
      </w:r>
      <w:r w:rsidRPr="006B53B2">
        <w:rPr>
          <w:rFonts w:eastAsiaTheme="minorEastAsia" w:hint="eastAsia"/>
          <w:color w:val="000000" w:themeColor="text1"/>
          <w:sz w:val="22"/>
          <w:szCs w:val="22"/>
          <w:lang w:eastAsia="ko-KR"/>
        </w:rPr>
        <w:t xml:space="preserve">among </w:t>
      </w:r>
      <w:r w:rsidR="00565335"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immunity group as the study was conducted 3 months after the highest omicron epidemic peak (April 2022) and most people (77%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group and 42%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vaccine group) had the </w:t>
      </w:r>
      <w:r w:rsidR="00B22FE8" w:rsidRPr="006B53B2">
        <w:rPr>
          <w:rFonts w:eastAsiaTheme="minorEastAsia" w:hint="eastAsia"/>
          <w:color w:val="000000" w:themeColor="text1"/>
          <w:sz w:val="22"/>
          <w:szCs w:val="22"/>
          <w:lang w:eastAsia="ko-KR"/>
        </w:rPr>
        <w:t xml:space="preserve">recent </w:t>
      </w:r>
      <w:r w:rsidRPr="006B53B2">
        <w:rPr>
          <w:rFonts w:eastAsiaTheme="minorEastAsia"/>
          <w:color w:val="000000" w:themeColor="text1"/>
          <w:sz w:val="22"/>
          <w:szCs w:val="22"/>
          <w:lang w:eastAsia="ko-KR"/>
        </w:rPr>
        <w:t>immunological</w:t>
      </w:r>
      <w:r w:rsidRPr="006B53B2">
        <w:rPr>
          <w:rFonts w:eastAsiaTheme="minorEastAsia" w:hint="eastAsia"/>
          <w:color w:val="000000" w:themeColor="text1"/>
          <w:sz w:val="22"/>
          <w:szCs w:val="22"/>
          <w:lang w:eastAsia="ko-KR"/>
        </w:rPr>
        <w:t xml:space="preserve"> events </w:t>
      </w:r>
      <w:r w:rsidR="00B22FE8" w:rsidRPr="006B53B2">
        <w:rPr>
          <w:rFonts w:eastAsiaTheme="minorEastAsia" w:hint="eastAsia"/>
          <w:color w:val="000000" w:themeColor="text1"/>
          <w:sz w:val="22"/>
          <w:szCs w:val="22"/>
          <w:lang w:eastAsia="ko-KR"/>
        </w:rPr>
        <w:t>(</w:t>
      </w:r>
      <w:r w:rsidRPr="006B53B2">
        <w:rPr>
          <w:rFonts w:eastAsiaTheme="minorEastAsia" w:hint="eastAsia"/>
          <w:color w:val="000000" w:themeColor="text1"/>
          <w:sz w:val="22"/>
          <w:szCs w:val="22"/>
          <w:lang w:eastAsia="ko-KR"/>
        </w:rPr>
        <w:t>either infection or vaccine</w:t>
      </w:r>
      <w:r w:rsidR="00B22FE8" w:rsidRPr="006B53B2">
        <w:rPr>
          <w:rFonts w:eastAsiaTheme="minorEastAsia" w:hint="eastAsia"/>
          <w:color w:val="000000" w:themeColor="text1"/>
          <w:sz w:val="22"/>
          <w:szCs w:val="22"/>
          <w:lang w:eastAsia="ko-KR"/>
        </w:rPr>
        <w:t xml:space="preserve">) within 6 months. </w:t>
      </w:r>
      <w:r w:rsidR="00A72734" w:rsidRPr="006B53B2">
        <w:rPr>
          <w:rFonts w:eastAsiaTheme="minorEastAsia"/>
          <w:color w:val="000000" w:themeColor="text1"/>
          <w:sz w:val="22"/>
          <w:szCs w:val="22"/>
          <w:lang w:eastAsia="ko-KR"/>
        </w:rPr>
        <w:t>In</w:t>
      </w:r>
      <w:r w:rsidR="00AD0318" w:rsidRPr="006B53B2">
        <w:rPr>
          <w:rFonts w:eastAsiaTheme="minorEastAsia" w:hint="eastAsia"/>
          <w:color w:val="000000" w:themeColor="text1"/>
          <w:sz w:val="22"/>
          <w:szCs w:val="22"/>
          <w:lang w:eastAsia="ko-KR"/>
        </w:rPr>
        <w:t xml:space="preserve"> </w:t>
      </w:r>
      <w:r w:rsidR="00A72734" w:rsidRPr="006B53B2">
        <w:rPr>
          <w:rFonts w:eastAsiaTheme="minorEastAsia"/>
          <w:color w:val="000000" w:themeColor="text1"/>
          <w:sz w:val="22"/>
          <w:szCs w:val="22"/>
          <w:lang w:eastAsia="ko-KR"/>
        </w:rPr>
        <w:t xml:space="preserve">the hybrid group, except for </w:t>
      </w:r>
      <w:r w:rsidR="00AD0318" w:rsidRPr="006B53B2">
        <w:rPr>
          <w:rFonts w:eastAsiaTheme="minorEastAsia" w:hint="eastAsia"/>
          <w:color w:val="000000" w:themeColor="text1"/>
          <w:sz w:val="22"/>
          <w:szCs w:val="22"/>
          <w:lang w:eastAsia="ko-KR"/>
        </w:rPr>
        <w:t>sex (</w:t>
      </w:r>
      <w:r w:rsidR="00AD0318" w:rsidRPr="006B53B2">
        <w:rPr>
          <w:rFonts w:eastAsiaTheme="minorEastAsia" w:hint="eastAsia"/>
          <w:sz w:val="22"/>
          <w:szCs w:val="22"/>
          <w:lang w:eastAsia="ko-KR"/>
        </w:rPr>
        <w:t xml:space="preserve">which indicated significantly higher risk in both hybrid and </w:t>
      </w:r>
      <w:r w:rsidR="00AD0318" w:rsidRPr="006B53B2">
        <w:rPr>
          <w:rFonts w:eastAsiaTheme="minorEastAsia"/>
          <w:sz w:val="22"/>
          <w:szCs w:val="22"/>
          <w:lang w:eastAsia="ko-KR"/>
        </w:rPr>
        <w:t>vaccine</w:t>
      </w:r>
      <w:r w:rsidR="00AD0318" w:rsidRPr="006B53B2">
        <w:rPr>
          <w:rFonts w:eastAsiaTheme="minorEastAsia" w:hint="eastAsia"/>
          <w:sz w:val="22"/>
          <w:szCs w:val="22"/>
          <w:lang w:eastAsia="ko-KR"/>
        </w:rPr>
        <w:t xml:space="preserve"> groups)</w:t>
      </w:r>
      <w:r w:rsidR="00A72734" w:rsidRPr="006B53B2">
        <w:rPr>
          <w:rFonts w:eastAsiaTheme="minorEastAsia"/>
          <w:color w:val="000000" w:themeColor="text1"/>
          <w:sz w:val="22"/>
          <w:szCs w:val="22"/>
          <w:lang w:eastAsia="ko-KR"/>
        </w:rPr>
        <w:t>, no clear and significant risk factors for infection (</w:t>
      </w:r>
      <w:r w:rsidR="00A72734" w:rsidRPr="006B53B2">
        <w:rPr>
          <w:rFonts w:eastAsiaTheme="minorEastAsia" w:hint="eastAsia"/>
          <w:color w:val="000000" w:themeColor="text1"/>
          <w:sz w:val="22"/>
          <w:szCs w:val="22"/>
          <w:lang w:eastAsia="ko-KR"/>
        </w:rPr>
        <w:t xml:space="preserve">due in part </w:t>
      </w:r>
      <w:r w:rsidR="00A72734" w:rsidRPr="006B53B2">
        <w:rPr>
          <w:rFonts w:eastAsiaTheme="minorEastAsia"/>
          <w:color w:val="000000" w:themeColor="text1"/>
          <w:sz w:val="22"/>
          <w:szCs w:val="22"/>
          <w:lang w:eastAsia="ko-KR"/>
        </w:rPr>
        <w:t>to small events)</w:t>
      </w:r>
      <w:r w:rsidR="003465FF" w:rsidRPr="006B53B2">
        <w:rPr>
          <w:rFonts w:eastAsiaTheme="minorEastAsia" w:hint="eastAsia"/>
          <w:color w:val="000000" w:themeColor="text1"/>
          <w:sz w:val="22"/>
          <w:szCs w:val="22"/>
          <w:lang w:eastAsia="ko-KR"/>
        </w:rPr>
        <w:t>.</w:t>
      </w:r>
      <w:r w:rsidR="00A72734" w:rsidRPr="006B53B2">
        <w:rPr>
          <w:rFonts w:eastAsiaTheme="minorEastAsia"/>
          <w:color w:val="000000" w:themeColor="text1"/>
          <w:sz w:val="22"/>
          <w:szCs w:val="22"/>
          <w:lang w:eastAsia="ko-KR"/>
        </w:rPr>
        <w:t xml:space="preserve"> Interestingly, we found that the hybrid 3</w:t>
      </w:r>
      <w:r w:rsidR="00A72734" w:rsidRPr="006B53B2">
        <w:rPr>
          <w:rFonts w:eastAsiaTheme="minorEastAsia"/>
          <w:color w:val="000000" w:themeColor="text1"/>
          <w:sz w:val="22"/>
          <w:szCs w:val="22"/>
          <w:vertAlign w:val="superscript"/>
          <w:lang w:eastAsia="ko-KR"/>
        </w:rPr>
        <w:t>rd</w:t>
      </w:r>
      <w:r w:rsidR="00A72734" w:rsidRPr="006B53B2">
        <w:rPr>
          <w:rFonts w:eastAsiaTheme="minorEastAsia"/>
          <w:color w:val="000000" w:themeColor="text1"/>
          <w:sz w:val="22"/>
          <w:szCs w:val="22"/>
          <w:lang w:eastAsia="ko-KR"/>
        </w:rPr>
        <w:t xml:space="preserve"> or 4th booster showed a higher risk than the hybrid 2nd primary group; the counterintuitive result may be </w:t>
      </w:r>
      <w:r w:rsidR="00BE097F" w:rsidRPr="006B53B2">
        <w:rPr>
          <w:rFonts w:eastAsiaTheme="minorEastAsia" w:hint="eastAsia"/>
          <w:color w:val="000000" w:themeColor="text1"/>
          <w:sz w:val="22"/>
          <w:szCs w:val="22"/>
          <w:lang w:eastAsia="ko-KR"/>
        </w:rPr>
        <w:t xml:space="preserve">possible </w:t>
      </w:r>
      <w:r w:rsidR="003465FF" w:rsidRPr="006B53B2">
        <w:rPr>
          <w:rFonts w:eastAsiaTheme="minorEastAsia" w:hint="eastAsia"/>
          <w:color w:val="000000" w:themeColor="text1"/>
          <w:sz w:val="22"/>
          <w:szCs w:val="22"/>
          <w:lang w:eastAsia="ko-KR"/>
        </w:rPr>
        <w:t>as t</w:t>
      </w:r>
      <w:r w:rsidR="003465FF" w:rsidRPr="006B53B2">
        <w:rPr>
          <w:sz w:val="22"/>
          <w:szCs w:val="22"/>
        </w:rPr>
        <w:t xml:space="preserve">he </w:t>
      </w:r>
      <w:r w:rsidR="003465FF" w:rsidRPr="000D7ADB">
        <w:rPr>
          <w:rStyle w:val="Strong"/>
          <w:rFonts w:eastAsiaTheme="majorEastAsia"/>
          <w:b w:val="0"/>
          <w:bCs w:val="0"/>
          <w:sz w:val="22"/>
          <w:szCs w:val="22"/>
        </w:rPr>
        <w:t>recent infection</w:t>
      </w:r>
      <w:r w:rsidR="003465FF" w:rsidRPr="006B53B2">
        <w:rPr>
          <w:sz w:val="22"/>
          <w:szCs w:val="22"/>
        </w:rPr>
        <w:t xml:space="preserve"> during the Omicron wave in the 2nd primary group likely conferred a more robust immune response (including natural immunity), which may have enhanced protection compared to those whose immunity had waned following earlier boosters.</w:t>
      </w:r>
      <w:r w:rsidR="006228B0" w:rsidRPr="006B53B2">
        <w:rPr>
          <w:rFonts w:eastAsiaTheme="minorEastAsia" w:hint="eastAsia"/>
          <w:sz w:val="22"/>
          <w:szCs w:val="22"/>
          <w:lang w:eastAsia="ko-KR"/>
        </w:rPr>
        <w:t xml:space="preserve"> </w:t>
      </w:r>
      <w:r w:rsidR="00D405E3" w:rsidRPr="006B53B2">
        <w:rPr>
          <w:rFonts w:eastAsiaTheme="minorEastAsia" w:hint="eastAsia"/>
          <w:sz w:val="22"/>
          <w:szCs w:val="22"/>
          <w:lang w:eastAsia="ko-KR"/>
        </w:rPr>
        <w:t xml:space="preserve">This suggests that </w:t>
      </w:r>
      <w:r w:rsidR="00D405E3" w:rsidRPr="006B53B2">
        <w:rPr>
          <w:sz w:val="22"/>
          <w:szCs w:val="22"/>
        </w:rPr>
        <w:t>the timing of infection or vaccination could be more critical than the sheer number of vaccine doses</w:t>
      </w:r>
      <w:r w:rsidR="00D405E3" w:rsidRPr="006B53B2">
        <w:rPr>
          <w:rFonts w:eastAsiaTheme="minorEastAsia" w:hint="eastAsia"/>
          <w:sz w:val="22"/>
          <w:szCs w:val="22"/>
          <w:lang w:eastAsia="ko-KR"/>
        </w:rPr>
        <w:t xml:space="preserve">. </w:t>
      </w:r>
      <w:r w:rsidR="00CA51AD" w:rsidRPr="006B53B2">
        <w:rPr>
          <w:sz w:val="22"/>
          <w:szCs w:val="22"/>
        </w:rPr>
        <w:t xml:space="preserve">This result </w:t>
      </w:r>
      <w:r w:rsidR="00D405E3" w:rsidRPr="006B53B2">
        <w:rPr>
          <w:rFonts w:eastAsiaTheme="minorEastAsia" w:hint="eastAsia"/>
          <w:sz w:val="22"/>
          <w:szCs w:val="22"/>
          <w:lang w:eastAsia="ko-KR"/>
        </w:rPr>
        <w:t xml:space="preserve">also suggests that, except sex, </w:t>
      </w:r>
      <w:r w:rsidR="00D405E3" w:rsidRPr="006B53B2">
        <w:rPr>
          <w:sz w:val="22"/>
          <w:szCs w:val="22"/>
        </w:rPr>
        <w:t xml:space="preserve">traditional demographic or clinical factors might not be strongly associated with infection risk, </w:t>
      </w:r>
      <w:r w:rsidR="00AD0318" w:rsidRPr="006B53B2">
        <w:rPr>
          <w:rFonts w:eastAsiaTheme="minorEastAsia" w:hint="eastAsia"/>
          <w:sz w:val="22"/>
          <w:szCs w:val="22"/>
          <w:lang w:eastAsia="ko-KR"/>
        </w:rPr>
        <w:t>but</w:t>
      </w:r>
      <w:r w:rsidR="00D405E3" w:rsidRPr="006B53B2">
        <w:rPr>
          <w:rFonts w:eastAsiaTheme="minorEastAsia" w:hint="eastAsia"/>
          <w:sz w:val="22"/>
          <w:szCs w:val="22"/>
          <w:lang w:eastAsia="ko-KR"/>
        </w:rPr>
        <w:t xml:space="preserve"> </w:t>
      </w:r>
      <w:r w:rsidR="00D405E3" w:rsidRPr="006B53B2">
        <w:rPr>
          <w:sz w:val="22"/>
          <w:szCs w:val="22"/>
        </w:rPr>
        <w:t>other variables, such as recent infection or immune waning, may play a larger role</w:t>
      </w:r>
      <w:r w:rsidR="00D405E3" w:rsidRPr="006B53B2">
        <w:rPr>
          <w:rFonts w:eastAsiaTheme="minorEastAsia" w:hint="eastAsia"/>
          <w:sz w:val="22"/>
          <w:szCs w:val="22"/>
          <w:lang w:eastAsia="ko-KR"/>
        </w:rPr>
        <w:t xml:space="preserve"> </w:t>
      </w:r>
      <w:r w:rsidR="00D405E3" w:rsidRPr="006B53B2">
        <w:rPr>
          <w:sz w:val="22"/>
          <w:szCs w:val="22"/>
        </w:rPr>
        <w:t>in this cohort</w:t>
      </w:r>
      <w:r w:rsidR="00D405E3" w:rsidRPr="006B53B2">
        <w:rPr>
          <w:rFonts w:eastAsiaTheme="minorEastAsia" w:hint="eastAsia"/>
          <w:sz w:val="22"/>
          <w:szCs w:val="22"/>
          <w:lang w:eastAsia="ko-KR"/>
        </w:rPr>
        <w:t xml:space="preserve">. </w:t>
      </w:r>
    </w:p>
    <w:p w14:paraId="432F868F" w14:textId="77777777" w:rsidR="00AD0318" w:rsidRPr="006B53B2" w:rsidRDefault="00AD0318" w:rsidP="00B3651A">
      <w:pPr>
        <w:pStyle w:val="BodyText"/>
        <w:spacing w:line="360" w:lineRule="auto"/>
        <w:ind w:left="0"/>
        <w:rPr>
          <w:rFonts w:eastAsiaTheme="minorEastAsia"/>
          <w:color w:val="000000" w:themeColor="text1"/>
          <w:sz w:val="22"/>
          <w:szCs w:val="22"/>
          <w:lang w:eastAsia="ko-KR"/>
        </w:rPr>
      </w:pPr>
    </w:p>
    <w:p w14:paraId="0B346697" w14:textId="093679BE" w:rsidR="00220517" w:rsidRDefault="00A72734" w:rsidP="00B3651A">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A</w:t>
      </w:r>
      <w:r w:rsidRPr="006B53B2">
        <w:rPr>
          <w:rFonts w:eastAsiaTheme="minorEastAsia"/>
          <w:color w:val="000000" w:themeColor="text1"/>
          <w:sz w:val="22"/>
          <w:szCs w:val="22"/>
          <w:lang w:eastAsia="ko-KR"/>
        </w:rPr>
        <w:t>m</w:t>
      </w:r>
      <w:r w:rsidRPr="006B53B2">
        <w:rPr>
          <w:rFonts w:eastAsiaTheme="minorEastAsia" w:hint="eastAsia"/>
          <w:color w:val="000000" w:themeColor="text1"/>
          <w:sz w:val="22"/>
          <w:szCs w:val="22"/>
          <w:lang w:eastAsia="ko-KR"/>
        </w:rPr>
        <w:t xml:space="preserve">ong vaccine groups, age, sex, and S ab level were significant risk factors. </w:t>
      </w:r>
      <w:r w:rsidRPr="006B53B2">
        <w:rPr>
          <w:rFonts w:eastAsiaTheme="minorEastAsia"/>
          <w:color w:val="000000" w:themeColor="text1"/>
          <w:sz w:val="22"/>
          <w:szCs w:val="22"/>
          <w:lang w:eastAsia="ko-KR"/>
        </w:rPr>
        <w:t xml:space="preserve">When the Omicron variant emerged, the presumed population immunity was between 80% and 85%, although nearly half of the children were estimated to have no immunity </w:t>
      </w:r>
      <w:r w:rsidRPr="006B53B2">
        <w:rPr>
          <w:rFonts w:eastAsiaTheme="minorEastAsia"/>
          <w:color w:val="000000" w:themeColor="text1"/>
          <w:sz w:val="22"/>
          <w:szCs w:val="22"/>
          <w:lang w:eastAsia="ko-KR"/>
        </w:rPr>
        <w:fldChar w:fldCharType="begin"/>
      </w:r>
      <w:r w:rsidR="00F86585">
        <w:rPr>
          <w:rFonts w:eastAsiaTheme="minorEastAsia"/>
          <w:color w:val="000000" w:themeColor="text1"/>
          <w:sz w:val="22"/>
          <w:szCs w:val="22"/>
          <w:lang w:eastAsia="ko-KR"/>
        </w:rPr>
        <w:instrText xml:space="preserve"> ADDIN ZOTERO_ITEM CSL_CITATION {"citationID":"FIGhr6GE","properties":{"formattedCitation":"[22]","plainCitation":"[22]","noteIndex":0},"citationItems":[{"id":39,"uris":["http://zotero.org/users/14790911/items/5AIGFITG"],"itemData":{"id":39,"type":"article-journal","abstract":"Objectives\nWe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Pr="006B53B2">
        <w:rPr>
          <w:rFonts w:eastAsiaTheme="minorEastAsia"/>
          <w:color w:val="000000" w:themeColor="text1"/>
          <w:sz w:val="22"/>
          <w:szCs w:val="22"/>
          <w:lang w:eastAsia="ko-KR"/>
        </w:rPr>
        <w:fldChar w:fldCharType="separate"/>
      </w:r>
      <w:r w:rsidR="00F86585">
        <w:rPr>
          <w:rFonts w:eastAsiaTheme="minorEastAsia"/>
          <w:noProof/>
          <w:color w:val="000000" w:themeColor="text1"/>
          <w:sz w:val="22"/>
          <w:szCs w:val="22"/>
          <w:lang w:eastAsia="ko-KR"/>
        </w:rPr>
        <w:t>[22]</w:t>
      </w:r>
      <w:r w:rsidRPr="006B53B2">
        <w:rPr>
          <w:rFonts w:eastAsiaTheme="minorEastAsia"/>
          <w:color w:val="000000" w:themeColor="text1"/>
          <w:sz w:val="22"/>
          <w:szCs w:val="22"/>
          <w:lang w:eastAsia="ko-KR"/>
        </w:rPr>
        <w:fldChar w:fldCharType="end"/>
      </w:r>
      <w:r w:rsidRPr="006B53B2">
        <w:rPr>
          <w:rFonts w:eastAsiaTheme="minorEastAsia"/>
          <w:color w:val="000000" w:themeColor="text1"/>
          <w:sz w:val="22"/>
          <w:szCs w:val="22"/>
          <w:lang w:eastAsia="ko-KR"/>
        </w:rPr>
        <w:t>. As the younger (&lt;20) age group was less vaccinated or previously exposed due to shielding guidance, they may become more at risk with the lift of the social distancing policy</w:t>
      </w:r>
      <w:r w:rsidRPr="00B3651A">
        <w:rPr>
          <w:rFonts w:eastAsiaTheme="minorEastAsia"/>
          <w:color w:val="000000" w:themeColor="text1"/>
          <w:sz w:val="22"/>
          <w:szCs w:val="22"/>
          <w:lang w:eastAsia="ko-KR"/>
        </w:rPr>
        <w:t xml:space="preserve">. The older (&gt;60) age group showed the second highest infection risks and the highest infection hospitalization risk among all age groups, although the hospitalization events were quite small (which </w:t>
      </w:r>
      <w:r w:rsidRPr="00B3651A">
        <w:rPr>
          <w:color w:val="000000" w:themeColor="text1"/>
          <w:sz w:val="22"/>
          <w:szCs w:val="22"/>
        </w:rPr>
        <w:t>limited sample size precludes more detailed statistical</w:t>
      </w:r>
      <w:r w:rsidRPr="00B3651A">
        <w:rPr>
          <w:color w:val="000000" w:themeColor="text1"/>
          <w:spacing w:val="-2"/>
          <w:sz w:val="22"/>
          <w:szCs w:val="22"/>
        </w:rPr>
        <w:t xml:space="preserve"> </w:t>
      </w:r>
      <w:r w:rsidRPr="00B3651A">
        <w:rPr>
          <w:color w:val="000000" w:themeColor="text1"/>
          <w:sz w:val="22"/>
          <w:szCs w:val="22"/>
        </w:rPr>
        <w:t>analysis</w:t>
      </w:r>
      <w:r w:rsidRPr="00B3651A">
        <w:rPr>
          <w:rFonts w:eastAsiaTheme="minorEastAsia"/>
          <w:color w:val="000000" w:themeColor="text1"/>
          <w:sz w:val="22"/>
          <w:szCs w:val="22"/>
          <w:lang w:eastAsia="ko-KR"/>
        </w:rPr>
        <w:t>: Appendix Table S1)</w:t>
      </w:r>
      <w:r w:rsidRPr="00B3651A">
        <w:rPr>
          <w:rFonts w:eastAsiaTheme="minorEastAsia"/>
          <w:color w:val="000000" w:themeColor="text1"/>
          <w:spacing w:val="7"/>
          <w:sz w:val="22"/>
          <w:szCs w:val="22"/>
          <w:lang w:eastAsia="ko-KR"/>
        </w:rPr>
        <w:t xml:space="preserve">. </w:t>
      </w:r>
      <w:r w:rsidRPr="00B3651A">
        <w:rPr>
          <w:rFonts w:eastAsiaTheme="minorEastAsia"/>
          <w:color w:val="000000" w:themeColor="text1"/>
          <w:sz w:val="22"/>
          <w:szCs w:val="22"/>
          <w:lang w:eastAsia="ko-KR"/>
        </w:rPr>
        <w:t xml:space="preserve">This can be explained by </w:t>
      </w:r>
      <w:proofErr w:type="spellStart"/>
      <w:r w:rsidR="001A5699" w:rsidRPr="00B3651A">
        <w:rPr>
          <w:color w:val="000000" w:themeColor="text1"/>
          <w:sz w:val="22"/>
          <w:szCs w:val="22"/>
          <w:shd w:val="clear" w:color="auto" w:fill="FFFFFF"/>
        </w:rPr>
        <w:t>immunosenescence</w:t>
      </w:r>
      <w:proofErr w:type="spellEnd"/>
      <w:r w:rsidR="001A5699" w:rsidRPr="00B3651A">
        <w:rPr>
          <w:color w:val="000000" w:themeColor="text1"/>
          <w:sz w:val="22"/>
          <w:szCs w:val="22"/>
          <w:shd w:val="clear" w:color="auto" w:fill="FFFFFF"/>
        </w:rPr>
        <w:t xml:space="preserve">, the age-related decline in the functioning of the immune system, results in a less complete immune response to novel antigens and a </w:t>
      </w:r>
      <w:r w:rsidR="001A5699" w:rsidRPr="00411D22">
        <w:rPr>
          <w:color w:val="000000" w:themeColor="text1"/>
          <w:sz w:val="22"/>
          <w:szCs w:val="22"/>
          <w:shd w:val="clear" w:color="auto" w:fill="FFFFFF"/>
        </w:rPr>
        <w:t>reduced ability to develop robust immunity after infections or vaccination</w:t>
      </w:r>
      <w:r w:rsidR="00B61119" w:rsidRPr="00411D22">
        <w:rPr>
          <w:color w:val="000000" w:themeColor="text1"/>
          <w:sz w:val="22"/>
          <w:szCs w:val="22"/>
          <w:shd w:val="clear" w:color="auto" w:fill="FFFFFF"/>
        </w:rPr>
        <w:t xml:space="preserve"> </w:t>
      </w:r>
      <w:r w:rsidR="00B61119" w:rsidRPr="00411D22">
        <w:rPr>
          <w:color w:val="000000" w:themeColor="text1"/>
          <w:sz w:val="22"/>
          <w:szCs w:val="22"/>
          <w:shd w:val="clear" w:color="auto" w:fill="FFFFFF"/>
        </w:rPr>
        <w:fldChar w:fldCharType="begin"/>
      </w:r>
      <w:r w:rsidR="00B61119" w:rsidRPr="00411D22">
        <w:rPr>
          <w:color w:val="000000" w:themeColor="text1"/>
          <w:sz w:val="22"/>
          <w:szCs w:val="22"/>
          <w:shd w:val="clear" w:color="auto" w:fill="FFFFFF"/>
        </w:rPr>
        <w:instrText xml:space="preserve"> ADDIN ZOTERO_ITEM CSL_CITATION {"citationID":"UsuN0SxS","properties":{"formattedCitation":"[1]","plainCitation":"[1]","noteIndex":0},"citationItems":[{"id":170,"uris":["http://zotero.org/users/14790911/items/DP59C76I"],"itemData":{"id":170,"type":"article-journal","container-title":"The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B61119" w:rsidRPr="00411D22">
        <w:rPr>
          <w:color w:val="000000" w:themeColor="text1"/>
          <w:sz w:val="22"/>
          <w:szCs w:val="22"/>
          <w:shd w:val="clear" w:color="auto" w:fill="FFFFFF"/>
        </w:rPr>
        <w:fldChar w:fldCharType="separate"/>
      </w:r>
      <w:r w:rsidR="00B61119" w:rsidRPr="00411D22">
        <w:rPr>
          <w:noProof/>
          <w:color w:val="000000" w:themeColor="text1"/>
          <w:sz w:val="22"/>
          <w:szCs w:val="22"/>
          <w:shd w:val="clear" w:color="auto" w:fill="FFFFFF"/>
        </w:rPr>
        <w:t>[1]</w:t>
      </w:r>
      <w:r w:rsidR="00B61119" w:rsidRPr="00411D22">
        <w:rPr>
          <w:color w:val="000000" w:themeColor="text1"/>
          <w:sz w:val="22"/>
          <w:szCs w:val="22"/>
          <w:shd w:val="clear" w:color="auto" w:fill="FFFFFF"/>
        </w:rPr>
        <w:fldChar w:fldCharType="end"/>
      </w:r>
      <w:r w:rsidR="001A5699" w:rsidRPr="00411D22">
        <w:rPr>
          <w:color w:val="000000" w:themeColor="text1"/>
          <w:sz w:val="22"/>
          <w:szCs w:val="22"/>
          <w:shd w:val="clear" w:color="auto" w:fill="FFFFFF"/>
        </w:rPr>
        <w:t>.</w:t>
      </w:r>
      <w:r w:rsidR="001A5699" w:rsidRPr="00411D22">
        <w:rPr>
          <w:rFonts w:eastAsiaTheme="minorEastAsia" w:hint="eastAsia"/>
          <w:color w:val="000000" w:themeColor="text1"/>
          <w:sz w:val="22"/>
          <w:szCs w:val="22"/>
          <w:lang w:eastAsia="ko-KR"/>
        </w:rPr>
        <w:t xml:space="preserve"> P</w:t>
      </w:r>
      <w:r w:rsidRPr="00411D22">
        <w:rPr>
          <w:rFonts w:eastAsiaTheme="minorEastAsia"/>
          <w:color w:val="000000" w:themeColor="text1"/>
          <w:sz w:val="22"/>
          <w:szCs w:val="22"/>
          <w:lang w:eastAsia="ko-KR"/>
        </w:rPr>
        <w:t xml:space="preserve">revious studies showed individuals 60 years or older had lower antibody levels </w:t>
      </w:r>
      <w:r w:rsidRPr="00411D22">
        <w:rPr>
          <w:rFonts w:eastAsiaTheme="minorEastAsia"/>
          <w:sz w:val="22"/>
          <w:szCs w:val="22"/>
          <w:lang w:eastAsia="ko-KR"/>
        </w:rPr>
        <w:t xml:space="preserve">after </w:t>
      </w:r>
      <w:r w:rsidRPr="00411D22">
        <w:rPr>
          <w:rFonts w:eastAsiaTheme="minorEastAsia"/>
          <w:sz w:val="22"/>
          <w:szCs w:val="22"/>
          <w:lang w:eastAsia="ko-KR"/>
        </w:rPr>
        <w:lastRenderedPageBreak/>
        <w:t>vaccination compared to younger participants and increased age has been associated with reduced vaccine responses in a number</w:t>
      </w:r>
      <w:r w:rsidRPr="00D0236F">
        <w:rPr>
          <w:rFonts w:eastAsiaTheme="minorEastAsia"/>
          <w:sz w:val="22"/>
          <w:szCs w:val="22"/>
          <w:lang w:eastAsia="ko-KR"/>
        </w:rPr>
        <w:t xml:space="preserve"> of studies irrespective of vaccine type </w:t>
      </w:r>
      <w:r w:rsidRPr="00D0236F">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{"citationID":"dtWOtrOc","properties":{"formattedCitation":"[23]","plainCitation":"[23]","noteIndex":0},"citationItems":[{"id":57,"uris":["http://zotero.org/users/14790911/items/CCWZSV47"],"itemData":{"id":57,"type":"article-journal","abstract":"Objective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w:instrText>
      </w:r>
      <w:r w:rsidR="00F86585">
        <w:rPr>
          <w:rFonts w:eastAsiaTheme="minorEastAsia" w:hint="eastAsia"/>
          <w:sz w:val="22"/>
          <w:szCs w:val="22"/>
          <w:lang w:eastAsia="ko-KR"/>
        </w:rPr>
        <w:instrText xml:space="preserve"> members aged </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60 years old who received the third BNT162b2 dose.\n\nInterventions Blood samples were drawn immediately before (T0), 10</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19 days (T1) and 74</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 xml:space="preserve">103 days (T2) after the third dose.\nPrimary and secondary outcome measures Anti-spike IgG titres were determined using a commercial assay and seropositivity was defined as </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50 arbitrary units (AU)/mL. Neutralising antibody titres were determined at T2. Adverse events, COVID-19 infections and Clinical Frailty Scale (CFS) levels were documented.\nResult</w:instrText>
      </w:r>
      <w:r w:rsidR="00F86585">
        <w:rPr>
          <w:rFonts w:eastAsiaTheme="minorEastAsia"/>
          <w:sz w:val="22"/>
          <w:szCs w:val="22"/>
          <w:lang w:eastAsia="ko-KR"/>
        </w:rPr>
        <w:instrTex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w:instrText>
      </w:r>
      <w:r w:rsidR="00F86585">
        <w:rPr>
          <w:rFonts w:eastAsiaTheme="minorEastAsia" w:hint="eastAsia"/>
          <w:sz w:val="22"/>
          <w:szCs w:val="22"/>
          <w:lang w:eastAsia="ko-KR"/>
        </w:rPr>
        <w:instrText xml:space="preserve">ere reported.\nConclusions Anti-spike IgG and neutralising antibody levels remain adequate 3 months after the third BNT162b2 vaccine in healthy adults aged </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60 years, although the decline in IgG is concerning. A third dose of vaccine in this population sh</w:instrText>
      </w:r>
      <w:r w:rsidR="00F86585">
        <w:rPr>
          <w:rFonts w:eastAsiaTheme="minorEastAsia"/>
          <w:sz w:val="22"/>
          <w:szCs w:val="22"/>
          <w:lang w:eastAsia="ko-KR"/>
        </w:rPr>
        <w:instrText xml:space="preserve">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Pr="00D0236F">
        <w:rPr>
          <w:rFonts w:eastAsiaTheme="minorEastAsia"/>
          <w:sz w:val="22"/>
          <w:szCs w:val="22"/>
          <w:lang w:eastAsia="ko-KR"/>
        </w:rPr>
        <w:fldChar w:fldCharType="separate"/>
      </w:r>
      <w:r w:rsidR="00F86585">
        <w:rPr>
          <w:rFonts w:eastAsiaTheme="minorEastAsia"/>
          <w:noProof/>
          <w:sz w:val="22"/>
          <w:szCs w:val="22"/>
          <w:lang w:eastAsia="ko-KR"/>
        </w:rPr>
        <w:t>[23]</w:t>
      </w:r>
      <w:r w:rsidRPr="00D0236F">
        <w:rPr>
          <w:rFonts w:eastAsiaTheme="minorEastAsia"/>
          <w:sz w:val="22"/>
          <w:szCs w:val="22"/>
          <w:lang w:eastAsia="ko-KR"/>
        </w:rPr>
        <w:fldChar w:fldCharType="end"/>
      </w:r>
      <w:r w:rsidRPr="00D0236F">
        <w:rPr>
          <w:rFonts w:eastAsiaTheme="minorEastAsia"/>
          <w:sz w:val="22"/>
          <w:szCs w:val="22"/>
          <w:lang w:eastAsia="ko-KR"/>
        </w:rPr>
        <w:t>.</w:t>
      </w:r>
      <w:r w:rsidRPr="00D0236F">
        <w:rPr>
          <w:sz w:val="22"/>
          <w:szCs w:val="22"/>
        </w:rPr>
        <w:t xml:space="preserve"> </w:t>
      </w:r>
      <w:r w:rsidRPr="00D0236F">
        <w:rPr>
          <w:rFonts w:eastAsiaTheme="minorEastAsia"/>
          <w:sz w:val="22"/>
          <w:szCs w:val="22"/>
          <w:lang w:eastAsia="ko-KR"/>
        </w:rPr>
        <w:t>A similar effect has been seen with antibody responses after infection.</w:t>
      </w:r>
      <w:r>
        <w:rPr>
          <w:rFonts w:eastAsiaTheme="minorEastAsia" w:hint="eastAsia"/>
          <w:sz w:val="22"/>
          <w:szCs w:val="22"/>
          <w:lang w:eastAsia="ko-KR"/>
        </w:rPr>
        <w:t xml:space="preserve"> </w:t>
      </w:r>
    </w:p>
    <w:p w14:paraId="02E1E32A" w14:textId="77777777" w:rsidR="00220517" w:rsidRDefault="00220517" w:rsidP="007B4FC3">
      <w:pPr>
        <w:pStyle w:val="BodyText"/>
        <w:spacing w:line="360" w:lineRule="auto"/>
        <w:rPr>
          <w:rFonts w:eastAsiaTheme="minorEastAsia"/>
          <w:sz w:val="22"/>
          <w:szCs w:val="22"/>
          <w:lang w:eastAsia="ko-KR"/>
        </w:rPr>
      </w:pPr>
    </w:p>
    <w:p w14:paraId="5558A193" w14:textId="5BC58ACD" w:rsidR="00A150A5" w:rsidRPr="000D7ADB" w:rsidRDefault="002F0C3B" w:rsidP="006644B1">
      <w:pPr>
        <w:pStyle w:val="BodyText"/>
        <w:kinsoku w:val="0"/>
        <w:overflowPunct w:val="0"/>
        <w:spacing w:line="360" w:lineRule="auto"/>
        <w:ind w:left="0"/>
        <w:jc w:val="both"/>
        <w:rPr>
          <w:rFonts w:eastAsiaTheme="minorEastAsia"/>
          <w:color w:val="000000"/>
          <w:sz w:val="22"/>
          <w:szCs w:val="22"/>
          <w:shd w:val="clear" w:color="auto" w:fill="FFFFFF"/>
          <w:lang w:eastAsia="ko-KR"/>
        </w:rPr>
      </w:pPr>
      <w:r w:rsidRPr="00D0236F">
        <w:rPr>
          <w:rFonts w:eastAsiaTheme="minorEastAsia"/>
          <w:color w:val="0E0E0E"/>
          <w:sz w:val="22"/>
          <w:szCs w:val="22"/>
          <w:lang w:eastAsia="ko-KR"/>
          <w14:ligatures w14:val="standardContextual"/>
        </w:rPr>
        <w:t xml:space="preserve">Our study has some limitations. Firstly, </w:t>
      </w:r>
      <w:r w:rsidR="002C3E27" w:rsidRPr="00385C63">
        <w:rPr>
          <w:color w:val="282828"/>
          <w:sz w:val="22"/>
          <w:szCs w:val="22"/>
        </w:rPr>
        <w:t>we did not perform individual analyses for each vaccine and booster combination, provided that not all combinations had a large enough number of outcomes to allow for adequate comparisons. The role of vaccination and boosters’ interaction with predominant circulating variants remains an area of opportunity for future research. Given that most reinfections occurred during periods of Omicron predominance and that immunity-boosting by infection with Omicron seems to be low, real-world studies on hybrid immunity that consider the effects of immune imprinting from SARS-CoV-2 on protection against reinfection will be fundamental for determining the need of booster shots and its frequency in future vaccination waves</w:t>
      </w:r>
      <w:r w:rsidR="00B61119" w:rsidRPr="00385C63">
        <w:rPr>
          <w:color w:val="282828"/>
          <w:sz w:val="22"/>
          <w:szCs w:val="22"/>
        </w:rPr>
        <w:t xml:space="preserve"> </w:t>
      </w:r>
      <w:r w:rsidR="00B61119" w:rsidRPr="00385C63">
        <w:rPr>
          <w:color w:val="282828"/>
          <w:sz w:val="22"/>
          <w:szCs w:val="22"/>
        </w:rPr>
        <w:fldChar w:fldCharType="begin"/>
      </w:r>
      <w:r w:rsidR="00F86585">
        <w:rPr>
          <w:color w:val="282828"/>
          <w:sz w:val="22"/>
          <w:szCs w:val="22"/>
        </w:rPr>
        <w:instrText xml:space="preserve"> ADDIN ZOTERO_ITEM CSL_CITATION {"citationID":"U80fe4yr","properties":{"formattedCitation":"[24]","plainCitation":"[24]","noteIndex":0},"citationItems":[{"id":178,"uris":["http://zotero.org/users/14790911/items/5YE7W4SI"],"itemData":{"id":178,"type":"article-journal","abstract":"&lt;sec&gt;&lt;title&gt;Background&lt;/title&gt;&lt;p&gt;With the widespread transmission of the Omicron SARS-CoV-2 variant, reinfections have become increasingly common. Here, we explored the role of immunity, primary infection severity, and variant predominance in the risk of reinfection and severe COVID-19 during Omicron predominance in Mexico.&lt;/p&gt;&lt;/sec&gt;&lt;sec&gt;&lt;title&gt;Methods&lt;/title&gt;&lt;p&gt;We analyzed reinfections in Mexico in individuals with a primary infection separated by at least 90 days from reinfection using a national surveillance registry of SARS-CoV-2 cases from March 3rd, 2020, to August 13th, 2022. Immunity-generating events included primary infection, partial or complete vaccination, and booster vaccines. Reinfections were matched by age and sex with controls with primary SARS-CoV-2 infection and negative RT-PCR or antigen test at least 90 days after primary infection to explore reinfection and severe disease risk factors. We also compared the protective efficacy of heterologous and homologous vaccine boosters against reinfection.&lt;/p&gt;&lt;/sec&gt;&lt;sec&gt;&lt;title&gt;Results&lt;/title&gt;&lt;p&gt;We detected 231,202 SARS-CoV-2 reinfections in Mexico, most occurring in unvaccinated individuals (41.55%). Over 207,623 reinfections occurred during periods of Omicron (89.8%), BA.1 (36.74%), and BA.5 (33.67%) subvariant predominance and a case-fatality rate of 0.22%. Vaccination protected against reinfection, without significant influence of the order of immunity-generating events and provided &amp;gt;90% protection against severe reinfections. Heterologous booster schedules were associated with ~11% and ~ 54% lower risk for reinfection and reinfection-associated severe COVID-19, respectively, modified by time-elapsed since the last immunity-generating event, when compared against complete primary schedules.&lt;/p&gt;&lt;/sec&gt;&lt;sec&gt;&lt;title&gt;Conclusion&lt;/title&gt;&lt;p&gt;SARS-CoV-2 reinfections increased during Omicron predominance. Hybrid immunity provides protection against reinfection and associated severe COVID-19, with potential benefit from heterologous booster schedules.&lt;/p&gt;&lt;/sec&gt;","container-title":"Frontiers in Public Health","DOI":"10.3389/fpubh.2023.1146059","ISSN":"2296-2565","journalAbbreviation":"Front. Public Health","language":"English","note":"publisher: Frontiers","source":"Frontiers","title":"Protection of hybrid immunity against SARS-CoV-2 reinfection and severe COVID-19 during periods of Omicron variant predominance in Mexico","URL":"https://www.frontiersin.org/journals/public-health/articles/10.3389/fpubh.2023.1146059/full","volume":"11","author":[{"family":"Montes-González","given":"José Antonio"},{"family":"Zaragoza-Jiménez","given":"Christian Arturo"},{"family":"Antonio-Villa","given":"Neftali Eduardo"},{"family":"Fermín-Martínez","given":"Carlos A."},{"family":"Ramírez-García","given":"Daniel"},{"family":"Vargas-Vázquez","given":"Arsenio"},{"family":"Gutiérrez-Vargas","given":"Rosaura Idania"},{"family":"García-Rodríguez","given":"Gabriel"},{"family":"López-Gatell","given":"Hugo"},{"family":"Valdés-Ferrer","given":"Sergio Iván"},{"family":"Bello-Chavolla","given":"Omar Yaxmehen"}],"accessed":{"date-parts":[["2024",9,18]]},"issued":{"date-parts":[["2023",4,4]]}}}],"schema":"https://github.com/citation-style-language/schema/raw/master/csl-citation.json"} </w:instrText>
      </w:r>
      <w:r w:rsidR="00B61119" w:rsidRPr="00385C63">
        <w:rPr>
          <w:color w:val="282828"/>
          <w:sz w:val="22"/>
          <w:szCs w:val="22"/>
        </w:rPr>
        <w:fldChar w:fldCharType="separate"/>
      </w:r>
      <w:r w:rsidR="00F86585">
        <w:rPr>
          <w:noProof/>
          <w:color w:val="282828"/>
          <w:sz w:val="22"/>
          <w:szCs w:val="22"/>
        </w:rPr>
        <w:t>[24]</w:t>
      </w:r>
      <w:r w:rsidR="00B61119" w:rsidRPr="00385C63">
        <w:rPr>
          <w:color w:val="282828"/>
          <w:sz w:val="22"/>
          <w:szCs w:val="22"/>
        </w:rPr>
        <w:fldChar w:fldCharType="end"/>
      </w:r>
      <w:r w:rsidR="002C3E27" w:rsidRPr="00385C63">
        <w:rPr>
          <w:color w:val="282828"/>
          <w:sz w:val="22"/>
          <w:szCs w:val="22"/>
        </w:rPr>
        <w:t>.</w:t>
      </w:r>
      <w:r w:rsidR="002C3E27" w:rsidRPr="00385C63">
        <w:rPr>
          <w:rFonts w:eastAsiaTheme="minorEastAsia" w:hint="eastAsia"/>
          <w:color w:val="282828"/>
          <w:sz w:val="22"/>
          <w:szCs w:val="22"/>
          <w:lang w:eastAsia="ko-KR"/>
        </w:rPr>
        <w:t xml:space="preserve"> </w:t>
      </w:r>
      <w:r w:rsidR="00427745" w:rsidRPr="00385C63">
        <w:rPr>
          <w:rFonts w:eastAsiaTheme="minorEastAsia" w:hint="eastAsia"/>
          <w:color w:val="282828"/>
          <w:sz w:val="22"/>
          <w:szCs w:val="22"/>
          <w:lang w:eastAsia="ko-KR"/>
        </w:rPr>
        <w:t xml:space="preserve">Second, </w:t>
      </w:r>
      <w:r w:rsidR="009607EA" w:rsidRPr="00385C63">
        <w:rPr>
          <w:rFonts w:eastAsiaTheme="minorEastAsia" w:hint="eastAsia"/>
          <w:color w:val="282828"/>
          <w:sz w:val="22"/>
          <w:szCs w:val="22"/>
          <w:lang w:eastAsia="ko-KR"/>
        </w:rPr>
        <w:t>u</w:t>
      </w:r>
      <w:r w:rsidR="009607EA" w:rsidRPr="00385C63">
        <w:rPr>
          <w:rFonts w:eastAsiaTheme="minorEastAsia"/>
          <w:color w:val="0E0E0E"/>
          <w:sz w:val="22"/>
          <w:szCs w:val="22"/>
          <w:lang w:eastAsia="ko-KR"/>
          <w14:ligatures w14:val="standardContextual"/>
        </w:rPr>
        <w:t>nmeasured</w:t>
      </w:r>
      <w:r w:rsidR="009607EA" w:rsidRPr="00D0236F">
        <w:rPr>
          <w:rFonts w:eastAsiaTheme="minorEastAsia"/>
          <w:color w:val="0E0E0E"/>
          <w:sz w:val="22"/>
          <w:szCs w:val="22"/>
          <w:lang w:eastAsia="ko-KR"/>
          <w14:ligatures w14:val="standardContextual"/>
        </w:rPr>
        <w:t xml:space="preserve"> bias in exposure may stem from the observational nature of the study</w:t>
      </w:r>
      <w:r w:rsidR="009607EA">
        <w:rPr>
          <w:rFonts w:eastAsiaTheme="minorEastAsia" w:hint="eastAsia"/>
          <w:color w:val="0E0E0E"/>
          <w:sz w:val="22"/>
          <w:szCs w:val="22"/>
          <w:lang w:eastAsia="ko-KR"/>
          <w14:ligatures w14:val="standardContextual"/>
        </w:rPr>
        <w:t xml:space="preserve">. </w:t>
      </w:r>
      <w:r w:rsidR="009607EA" w:rsidRPr="00D0236F">
        <w:rPr>
          <w:rFonts w:eastAsiaTheme="minorEastAsia"/>
          <w:color w:val="0E0E0E"/>
          <w:sz w:val="22"/>
          <w:szCs w:val="22"/>
          <w:lang w:eastAsia="ko-KR"/>
          <w14:ligatures w14:val="standardContextual"/>
        </w:rPr>
        <w:t xml:space="preserve"> </w:t>
      </w:r>
      <w:r w:rsidR="009607EA">
        <w:rPr>
          <w:rFonts w:eastAsiaTheme="minorEastAsia" w:hint="eastAsia"/>
          <w:color w:val="0E0E0E"/>
          <w:sz w:val="22"/>
          <w:szCs w:val="22"/>
          <w:lang w:eastAsia="ko-KR"/>
          <w14:ligatures w14:val="standardContextual"/>
        </w:rPr>
        <w:t>C</w:t>
      </w:r>
      <w:r w:rsidR="000D623E" w:rsidRPr="00D0236F">
        <w:rPr>
          <w:color w:val="222222"/>
          <w:sz w:val="22"/>
          <w:szCs w:val="22"/>
          <w:shd w:val="clear" w:color="auto" w:fill="FFFFFF"/>
        </w:rPr>
        <w:t xml:space="preserve">onfounding is expected to arise due to the lack of randomization, given substantial differences in the clinical backgrounds and sociodemographic characteristics of the comparison groups. Even though in the analysis, we accounted for </w:t>
      </w:r>
      <w:r w:rsidR="000D623E" w:rsidRPr="006B53B2">
        <w:rPr>
          <w:color w:val="222222"/>
          <w:sz w:val="22"/>
          <w:szCs w:val="22"/>
          <w:shd w:val="clear" w:color="auto" w:fill="FFFFFF"/>
        </w:rPr>
        <w:t xml:space="preserve">sex, education, comorbidities, SARS-CoV-2 testing probability and SARS-CoV-2 environmental exposure risk, residual confounding is possible. Our results might be affected by differences between the groups in terms of </w:t>
      </w:r>
      <w:r w:rsidR="009607EA" w:rsidRPr="006B53B2">
        <w:rPr>
          <w:rFonts w:eastAsiaTheme="minorEastAsia"/>
          <w:color w:val="0E0E0E"/>
          <w:sz w:val="22"/>
          <w:szCs w:val="22"/>
          <w:lang w:eastAsia="ko-KR"/>
          <w14:ligatures w14:val="standardContextual"/>
        </w:rPr>
        <w:t>healthcare-seeking behavior or risk aversion among participants</w:t>
      </w:r>
      <w:r w:rsidR="000D623E" w:rsidRPr="006B53B2">
        <w:rPr>
          <w:color w:val="222222"/>
          <w:sz w:val="22"/>
          <w:szCs w:val="22"/>
          <w:shd w:val="clear" w:color="auto" w:fill="FFFFFF"/>
        </w:rPr>
        <w:t xml:space="preserve">, a possible confounder that was not assessed. While these biases might influence our estimates, they seem unlikely to have caused the clear patterns observed </w:t>
      </w:r>
      <w:commentRangeStart w:id="8"/>
      <w:commentRangeStart w:id="9"/>
      <w:r w:rsidR="000D623E" w:rsidRPr="006B53B2">
        <w:rPr>
          <w:color w:val="222222"/>
          <w:sz w:val="22"/>
          <w:szCs w:val="22"/>
          <w:shd w:val="clear" w:color="auto" w:fill="FFFFFF"/>
        </w:rPr>
        <w:t>in this study.</w:t>
      </w:r>
      <w:commentRangeEnd w:id="8"/>
      <w:r w:rsidR="000D623E" w:rsidRPr="006B53B2">
        <w:rPr>
          <w:rStyle w:val="CommentReference"/>
        </w:rPr>
        <w:commentReference w:id="8"/>
      </w:r>
      <w:commentRangeEnd w:id="9"/>
      <w:r w:rsidR="00E32CBF" w:rsidRPr="006B53B2">
        <w:rPr>
          <w:rStyle w:val="CommentReference"/>
        </w:rPr>
        <w:commentReference w:id="9"/>
      </w:r>
      <w:r w:rsidR="009607EA" w:rsidRPr="006B53B2">
        <w:rPr>
          <w:rFonts w:eastAsiaTheme="minorEastAsia"/>
          <w:color w:val="0E0E0E"/>
          <w:sz w:val="22"/>
          <w:szCs w:val="22"/>
          <w:lang w:eastAsia="ko-KR"/>
          <w14:ligatures w14:val="standardContextual"/>
        </w:rPr>
        <w:t xml:space="preserve"> </w:t>
      </w:r>
      <w:r w:rsidR="00AB1483" w:rsidRPr="006B53B2">
        <w:rPr>
          <w:rFonts w:eastAsiaTheme="minorEastAsia"/>
          <w:color w:val="222222"/>
          <w:sz w:val="22"/>
          <w:szCs w:val="22"/>
          <w:shd w:val="clear" w:color="auto" w:fill="FFFFFF"/>
          <w:lang w:eastAsia="ko-KR"/>
        </w:rPr>
        <w:t>Number of factors on breakthrough infection</w:t>
      </w:r>
      <w:r w:rsidR="00B61119">
        <w:rPr>
          <w:rFonts w:eastAsiaTheme="minorEastAsia"/>
          <w:color w:val="222222"/>
          <w:sz w:val="22"/>
          <w:szCs w:val="22"/>
          <w:shd w:val="clear" w:color="auto" w:fill="FFFFFF"/>
          <w:lang w:eastAsia="ko-KR"/>
        </w:rPr>
        <w:t xml:space="preserve"> </w:t>
      </w:r>
      <w:r w:rsidR="00B61119">
        <w:rPr>
          <w:rFonts w:eastAsiaTheme="minorEastAsia"/>
          <w:color w:val="222222"/>
          <w:sz w:val="22"/>
          <w:szCs w:val="22"/>
          <w:shd w:val="clear" w:color="auto" w:fill="FFFFFF"/>
          <w:lang w:eastAsia="ko-KR"/>
        </w:rPr>
        <w:fldChar w:fldCharType="begin"/>
      </w:r>
      <w:r w:rsidR="00F86585">
        <w:rPr>
          <w:rFonts w:eastAsiaTheme="minorEastAsia"/>
          <w:color w:val="222222"/>
          <w:sz w:val="22"/>
          <w:szCs w:val="22"/>
          <w:shd w:val="clear" w:color="auto" w:fill="FFFFFF"/>
          <w:lang w:eastAsia="ko-KR"/>
        </w:rPr>
        <w:instrText xml:space="preserve"> ADDIN ZOTERO_ITEM CSL_CITATION {"citationID":"36ItMpWk","properties":{"formattedCitation":"[25]","plainCitation":"[25]","noteIndex":0},"citationItems":[{"id":180,"uris":["http://zotero.org/users/14790911/items/BKSKAG46"],"itemData":{"id":180,"type":"article-journal","abstract":"Breakthrough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rFonts w:eastAsiaTheme="minorEastAsia"/>
          <w:color w:val="222222"/>
          <w:sz w:val="22"/>
          <w:szCs w:val="22"/>
          <w:shd w:val="clear" w:color="auto" w:fill="FFFFFF"/>
          <w:lang w:eastAsia="ko-KR"/>
        </w:rPr>
        <w:fldChar w:fldCharType="separate"/>
      </w:r>
      <w:r w:rsidR="00F86585">
        <w:rPr>
          <w:rFonts w:eastAsiaTheme="minorEastAsia"/>
          <w:noProof/>
          <w:color w:val="222222"/>
          <w:sz w:val="22"/>
          <w:szCs w:val="22"/>
          <w:shd w:val="clear" w:color="auto" w:fill="FFFFFF"/>
          <w:lang w:eastAsia="ko-KR"/>
        </w:rPr>
        <w:t>[25]</w:t>
      </w:r>
      <w:r w:rsidR="00B61119">
        <w:rPr>
          <w:rFonts w:eastAsiaTheme="minorEastAsia"/>
          <w:color w:val="222222"/>
          <w:sz w:val="22"/>
          <w:szCs w:val="22"/>
          <w:shd w:val="clear" w:color="auto" w:fill="FFFFFF"/>
          <w:lang w:eastAsia="ko-KR"/>
        </w:rPr>
        <w:fldChar w:fldCharType="end"/>
      </w:r>
      <w:r w:rsidR="00AB1483" w:rsidRPr="006B53B2">
        <w:rPr>
          <w:rFonts w:eastAsiaTheme="minorEastAsia"/>
          <w:color w:val="222222"/>
          <w:sz w:val="22"/>
          <w:szCs w:val="22"/>
          <w:shd w:val="clear" w:color="auto" w:fill="FFFFFF"/>
          <w:lang w:eastAsia="ko-KR"/>
        </w:rPr>
        <w:t>.</w:t>
      </w:r>
      <w:r w:rsidR="00AB1483" w:rsidRPr="006B53B2">
        <w:rPr>
          <w:rFonts w:eastAsiaTheme="minorEastAsia" w:hint="eastAsia"/>
          <w:color w:val="222222"/>
          <w:sz w:val="22"/>
          <w:szCs w:val="22"/>
          <w:shd w:val="clear" w:color="auto" w:fill="FFFFFF"/>
          <w:lang w:eastAsia="ko-KR"/>
        </w:rPr>
        <w:t xml:space="preserve"> </w:t>
      </w:r>
      <w:r w:rsidR="009607EA" w:rsidRPr="006B53B2">
        <w:rPr>
          <w:rFonts w:eastAsiaTheme="minorEastAsia" w:hint="eastAsia"/>
          <w:color w:val="0E0E0E"/>
          <w:sz w:val="22"/>
          <w:szCs w:val="22"/>
          <w:lang w:eastAsia="ko-KR"/>
          <w14:ligatures w14:val="standardContextual"/>
        </w:rPr>
        <w:t>Third</w:t>
      </w:r>
      <w:r w:rsidR="009607EA" w:rsidRPr="006B53B2">
        <w:rPr>
          <w:rFonts w:eastAsiaTheme="minorEastAsia"/>
          <w:color w:val="0E0E0E"/>
          <w:sz w:val="22"/>
          <w:szCs w:val="22"/>
          <w:lang w:eastAsia="ko-KR"/>
          <w14:ligatures w14:val="standardContextual"/>
        </w:rPr>
        <w:t xml:space="preserve">, </w:t>
      </w:r>
      <w:r w:rsidR="00EB7371" w:rsidRPr="006B53B2">
        <w:rPr>
          <w:rFonts w:eastAsiaTheme="minorEastAsia" w:hint="eastAsia"/>
          <w:color w:val="0E0E0E"/>
          <w:sz w:val="22"/>
          <w:szCs w:val="22"/>
          <w:lang w:eastAsia="ko-KR"/>
          <w14:ligatures w14:val="standardContextual"/>
        </w:rPr>
        <w:t>o</w:t>
      </w:r>
      <w:r w:rsidR="00EB7371" w:rsidRPr="006B53B2">
        <w:rPr>
          <w:color w:val="222222"/>
          <w:sz w:val="22"/>
          <w:szCs w:val="22"/>
          <w:shd w:val="clear" w:color="auto" w:fill="FFFFFF"/>
        </w:rPr>
        <w:t xml:space="preserve">ur infected cohort and new infection cohort did not include those who might have had a SARS-CoV-2 infection but were not tested. The effect of this bias is conservative, leading to underestimation of the true effects. </w:t>
      </w:r>
      <w:r w:rsidR="009607EA" w:rsidRPr="006B53B2">
        <w:rPr>
          <w:rFonts w:eastAsiaTheme="minorEastAsia" w:hint="eastAsia"/>
          <w:color w:val="0E0E0E"/>
          <w:sz w:val="22"/>
          <w:szCs w:val="22"/>
          <w:lang w:eastAsia="ko-KR"/>
          <w14:ligatures w14:val="standardContextual"/>
        </w:rPr>
        <w:t>Moreover, t</w:t>
      </w:r>
      <w:r w:rsidR="009607EA" w:rsidRPr="006B53B2">
        <w:rPr>
          <w:rFonts w:eastAsiaTheme="minorEastAsia"/>
          <w:color w:val="0E0E0E"/>
          <w:sz w:val="22"/>
          <w:szCs w:val="22"/>
          <w:lang w:eastAsia="ko-KR"/>
          <w14:ligatures w14:val="standardContextual"/>
        </w:rPr>
        <w:t xml:space="preserve">he antibody assays used in our study were developed before the emergence of Variants of Concern, raising questions about whether these assays, based on the original Wuhan-Hu-1 strain, accurately </w:t>
      </w:r>
      <w:r w:rsidR="009607EA" w:rsidRPr="006B53B2">
        <w:rPr>
          <w:rFonts w:eastAsiaTheme="minorEastAsia" w:hint="eastAsia"/>
          <w:color w:val="0E0E0E"/>
          <w:sz w:val="22"/>
          <w:szCs w:val="22"/>
          <w:lang w:eastAsia="ko-KR"/>
          <w14:ligatures w14:val="standardContextual"/>
        </w:rPr>
        <w:t>detect the</w:t>
      </w:r>
      <w:r w:rsidR="009607EA" w:rsidRPr="006B53B2">
        <w:rPr>
          <w:rFonts w:eastAsiaTheme="minorEastAsia"/>
          <w:color w:val="0E0E0E"/>
          <w:sz w:val="22"/>
          <w:szCs w:val="22"/>
          <w:lang w:eastAsia="ko-KR"/>
          <w14:ligatures w14:val="standardContextual"/>
        </w:rPr>
        <w:t xml:space="preserve"> </w:t>
      </w:r>
      <w:r w:rsidR="009607EA" w:rsidRPr="006B53B2">
        <w:rPr>
          <w:rFonts w:eastAsiaTheme="minorEastAsia" w:hint="eastAsia"/>
          <w:color w:val="0E0E0E"/>
          <w:sz w:val="22"/>
          <w:szCs w:val="22"/>
          <w:lang w:eastAsia="ko-KR"/>
          <w14:ligatures w14:val="standardContextual"/>
        </w:rPr>
        <w:t xml:space="preserve">S antibody activation/levels </w:t>
      </w:r>
      <w:r w:rsidR="009607EA" w:rsidRPr="006B53B2">
        <w:rPr>
          <w:rFonts w:eastAsiaTheme="minorEastAsia"/>
          <w:color w:val="0E0E0E"/>
          <w:sz w:val="22"/>
          <w:szCs w:val="22"/>
          <w:lang w:eastAsia="ko-KR"/>
          <w14:ligatures w14:val="standardContextual"/>
        </w:rPr>
        <w:t xml:space="preserve">with </w:t>
      </w:r>
      <w:r w:rsidR="009607EA" w:rsidRPr="006B53B2">
        <w:rPr>
          <w:rFonts w:eastAsiaTheme="minorEastAsia" w:hint="eastAsia"/>
          <w:color w:val="0E0E0E"/>
          <w:sz w:val="22"/>
          <w:szCs w:val="22"/>
          <w:lang w:eastAsia="ko-KR"/>
          <w14:ligatures w14:val="standardContextual"/>
        </w:rPr>
        <w:t>Omicron</w:t>
      </w:r>
      <w:r w:rsidR="009607EA" w:rsidRPr="006B53B2">
        <w:rPr>
          <w:rFonts w:eastAsiaTheme="minorEastAsia"/>
          <w:color w:val="0E0E0E"/>
          <w:sz w:val="22"/>
          <w:szCs w:val="22"/>
          <w:lang w:eastAsia="ko-KR"/>
          <w14:ligatures w14:val="standardContextual"/>
        </w:rPr>
        <w:t xml:space="preserve"> variants</w:t>
      </w:r>
      <w:r w:rsidR="009607EA" w:rsidRPr="006B53B2">
        <w:rPr>
          <w:rFonts w:eastAsiaTheme="minorEastAsia" w:hint="eastAsia"/>
          <w:color w:val="0E0E0E"/>
          <w:sz w:val="22"/>
          <w:szCs w:val="22"/>
          <w:lang w:eastAsia="ko-KR"/>
          <w14:ligatures w14:val="standardContextual"/>
        </w:rPr>
        <w:t xml:space="preserve"> which is </w:t>
      </w:r>
      <w:r w:rsidR="009607EA" w:rsidRPr="006B53B2">
        <w:rPr>
          <w:rFonts w:eastAsiaTheme="minorEastAsia"/>
          <w:color w:val="0E0E0E"/>
          <w:sz w:val="22"/>
          <w:szCs w:val="22"/>
          <w:lang w:eastAsia="ko-KR"/>
          <w14:ligatures w14:val="standardContextual"/>
        </w:rPr>
        <w:t xml:space="preserve">a matter that should be evaluated in ongoing </w:t>
      </w:r>
      <w:proofErr w:type="spellStart"/>
      <w:r w:rsidR="009607EA" w:rsidRPr="006B53B2">
        <w:rPr>
          <w:rFonts w:eastAsiaTheme="minorEastAsia"/>
          <w:color w:val="0E0E0E"/>
          <w:sz w:val="22"/>
          <w:szCs w:val="22"/>
          <w:lang w:eastAsia="ko-KR"/>
          <w14:ligatures w14:val="standardContextual"/>
        </w:rPr>
        <w:t>seroepidemiological</w:t>
      </w:r>
      <w:proofErr w:type="spellEnd"/>
      <w:r w:rsidR="009607EA" w:rsidRPr="006B53B2">
        <w:rPr>
          <w:rFonts w:eastAsiaTheme="minorEastAsia"/>
          <w:color w:val="0E0E0E"/>
          <w:sz w:val="22"/>
          <w:szCs w:val="22"/>
          <w:lang w:eastAsia="ko-KR"/>
          <w14:ligatures w14:val="standardContextual"/>
        </w:rPr>
        <w:t xml:space="preserve"> studies. Potential sources of misclassification bias include the decay of neutralizing antibodies, the sensitivity and specificity of antibody testing, and the timing of testing relative to </w:t>
      </w:r>
      <w:r w:rsidR="009607EA" w:rsidRPr="006B53B2">
        <w:rPr>
          <w:rFonts w:eastAsiaTheme="minorEastAsia" w:hint="eastAsia"/>
          <w:color w:val="0E0E0E"/>
          <w:sz w:val="22"/>
          <w:szCs w:val="22"/>
          <w:lang w:eastAsia="ko-KR"/>
          <w14:ligatures w14:val="standardContextual"/>
        </w:rPr>
        <w:t xml:space="preserve">recent </w:t>
      </w:r>
      <w:r w:rsidR="009607EA" w:rsidRPr="006B53B2">
        <w:rPr>
          <w:rFonts w:eastAsiaTheme="minorEastAsia"/>
          <w:color w:val="0E0E0E"/>
          <w:sz w:val="22"/>
          <w:szCs w:val="22"/>
          <w:lang w:eastAsia="ko-KR"/>
          <w14:ligatures w14:val="standardContextual"/>
        </w:rPr>
        <w:t xml:space="preserve">infection and vaccination. </w:t>
      </w:r>
      <w:r w:rsidR="000A2145" w:rsidRPr="006B53B2">
        <w:rPr>
          <w:rFonts w:eastAsiaTheme="minorEastAsia"/>
          <w:color w:val="0E0E0E"/>
          <w:sz w:val="22"/>
          <w:szCs w:val="22"/>
          <w:lang w:eastAsia="ko-KR"/>
          <w14:ligatures w14:val="standardContextual"/>
        </w:rPr>
        <w:t>Finally</w:t>
      </w:r>
      <w:r w:rsidR="000A2145" w:rsidRPr="006B53B2">
        <w:rPr>
          <w:rFonts w:eastAsiaTheme="minorEastAsia" w:hint="eastAsia"/>
          <w:color w:val="0E0E0E"/>
          <w:sz w:val="22"/>
          <w:szCs w:val="22"/>
          <w:lang w:eastAsia="ko-KR"/>
          <w14:ligatures w14:val="standardContextual"/>
        </w:rPr>
        <w:t xml:space="preserve">, </w:t>
      </w:r>
      <w:r w:rsidR="00EB7371" w:rsidRPr="006B53B2">
        <w:rPr>
          <w:rFonts w:eastAsiaTheme="minorEastAsia"/>
          <w:color w:val="0E0E0E"/>
          <w:sz w:val="22"/>
          <w:szCs w:val="22"/>
          <w:lang w:eastAsia="ko-KR"/>
          <w14:ligatures w14:val="standardContextual"/>
        </w:rPr>
        <w:t>we measured binding antibodies rather than neutralizing antibodies, which are arguably a better surrogate for immune protection.</w:t>
      </w:r>
      <w:r w:rsidR="000A2145" w:rsidRPr="006B53B2">
        <w:rPr>
          <w:color w:val="212121"/>
          <w:sz w:val="22"/>
          <w:szCs w:val="22"/>
          <w:shd w:val="clear" w:color="auto" w:fill="FFFFFF"/>
        </w:rPr>
        <w:t xml:space="preserve"> </w:t>
      </w:r>
      <w:r w:rsidR="006644B1">
        <w:rPr>
          <w:rFonts w:eastAsiaTheme="minorEastAsia" w:hint="eastAsia"/>
          <w:color w:val="222222"/>
          <w:sz w:val="22"/>
          <w:szCs w:val="22"/>
          <w:shd w:val="clear" w:color="auto" w:fill="FFFFFF"/>
          <w:lang w:eastAsia="ko-KR"/>
        </w:rPr>
        <w:t>Despite of the limitation, w</w:t>
      </w:r>
      <w:r w:rsidR="006644B1" w:rsidRPr="00D0236F">
        <w:rPr>
          <w:color w:val="222222"/>
          <w:sz w:val="22"/>
          <w:szCs w:val="22"/>
          <w:shd w:val="clear" w:color="auto" w:fill="FFFFFF"/>
        </w:rPr>
        <w:t>e argue that</w:t>
      </w:r>
      <w:r w:rsidR="006644B1">
        <w:rPr>
          <w:rFonts w:eastAsiaTheme="minorEastAsia" w:hint="eastAsia"/>
          <w:color w:val="222222"/>
          <w:sz w:val="22"/>
          <w:szCs w:val="22"/>
          <w:shd w:val="clear" w:color="auto" w:fill="FFFFFF"/>
          <w:lang w:eastAsia="ko-KR"/>
        </w:rPr>
        <w:t xml:space="preserve"> </w:t>
      </w:r>
      <w:r w:rsidR="006644B1" w:rsidRPr="00D0236F">
        <w:rPr>
          <w:color w:val="222222"/>
          <w:sz w:val="22"/>
          <w:szCs w:val="22"/>
          <w:shd w:val="clear" w:color="auto" w:fill="FFFFFF"/>
        </w:rPr>
        <w:t xml:space="preserve">the </w:t>
      </w:r>
      <w:r w:rsidR="006644B1" w:rsidRPr="006B53B2">
        <w:rPr>
          <w:rFonts w:eastAsiaTheme="minorEastAsia"/>
          <w:color w:val="0E0E0E"/>
          <w:sz w:val="22"/>
          <w:szCs w:val="22"/>
          <w:lang w:eastAsia="ko-KR"/>
          <w14:ligatures w14:val="standardContextual"/>
        </w:rPr>
        <w:t xml:space="preserve">relative comparison of the </w:t>
      </w:r>
      <w:r w:rsidR="006644B1" w:rsidRPr="006B53B2">
        <w:rPr>
          <w:rFonts w:eastAsiaTheme="minorEastAsia" w:hint="eastAsia"/>
          <w:color w:val="0E0E0E"/>
          <w:sz w:val="22"/>
          <w:szCs w:val="22"/>
          <w:lang w:eastAsia="ko-KR"/>
          <w14:ligatures w14:val="standardContextual"/>
        </w:rPr>
        <w:t xml:space="preserve">S antibody decay trends and the risk of breakthrough infections </w:t>
      </w:r>
      <w:r w:rsidR="006644B1" w:rsidRPr="006B53B2">
        <w:rPr>
          <w:rFonts w:eastAsiaTheme="minorEastAsia"/>
          <w:color w:val="0E0E0E"/>
          <w:sz w:val="22"/>
          <w:szCs w:val="22"/>
          <w:lang w:eastAsia="ko-KR"/>
          <w14:ligatures w14:val="standardContextual"/>
        </w:rPr>
        <w:t xml:space="preserve">among different groups (hybrid and vaccine and age subgroups) </w:t>
      </w:r>
      <w:r w:rsidR="006644B1" w:rsidRPr="00D0236F">
        <w:rPr>
          <w:color w:val="222222"/>
          <w:sz w:val="22"/>
          <w:szCs w:val="22"/>
          <w:shd w:val="clear" w:color="auto" w:fill="FFFFFF"/>
        </w:rPr>
        <w:t>are best seen as a consequence of the level of immunity at any moment in an individual, the variant to which that individual is exposed and the severity of disease being considered</w:t>
      </w:r>
      <w:r w:rsidR="00B61119">
        <w:rPr>
          <w:color w:val="222222"/>
          <w:sz w:val="22"/>
          <w:szCs w:val="22"/>
          <w:shd w:val="clear" w:color="auto" w:fill="FFFFFF"/>
        </w:rPr>
        <w:t xml:space="preserve"> </w:t>
      </w:r>
      <w:r w:rsidR="00B61119">
        <w:rPr>
          <w:color w:val="222222"/>
          <w:sz w:val="22"/>
          <w:szCs w:val="22"/>
          <w:shd w:val="clear" w:color="auto" w:fill="FFFFFF"/>
        </w:rPr>
        <w:fldChar w:fldCharType="begin"/>
      </w:r>
      <w:r w:rsidR="00F86585">
        <w:rPr>
          <w:color w:val="222222"/>
          <w:sz w:val="22"/>
          <w:szCs w:val="22"/>
          <w:shd w:val="clear" w:color="auto" w:fill="FFFFFF"/>
        </w:rPr>
        <w:instrText xml:space="preserve"> ADDIN ZOTERO_ITEM CSL_CITATION {"citationID":"1YRjS5n0","properties":{"formattedCitation":"[25]","plainCitation":"[25]","noteIndex":0},"citationItems":[{"id":180,"uris":["http://zotero.org/users/14790911/items/BKSKAG46"],"itemData":{"id":180,"type":"article-journal","abstract":"Breakthrough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color w:val="222222"/>
          <w:sz w:val="22"/>
          <w:szCs w:val="22"/>
          <w:shd w:val="clear" w:color="auto" w:fill="FFFFFF"/>
        </w:rPr>
        <w:fldChar w:fldCharType="separate"/>
      </w:r>
      <w:r w:rsidR="00F86585">
        <w:rPr>
          <w:noProof/>
          <w:color w:val="222222"/>
          <w:sz w:val="22"/>
          <w:szCs w:val="22"/>
          <w:shd w:val="clear" w:color="auto" w:fill="FFFFFF"/>
        </w:rPr>
        <w:t>[25]</w:t>
      </w:r>
      <w:r w:rsidR="00B61119">
        <w:rPr>
          <w:color w:val="222222"/>
          <w:sz w:val="22"/>
          <w:szCs w:val="22"/>
          <w:shd w:val="clear" w:color="auto" w:fill="FFFFFF"/>
        </w:rPr>
        <w:fldChar w:fldCharType="end"/>
      </w:r>
      <w:r w:rsidR="006644B1" w:rsidRPr="00D0236F">
        <w:rPr>
          <w:color w:val="222222"/>
          <w:sz w:val="22"/>
          <w:szCs w:val="22"/>
          <w:shd w:val="clear" w:color="auto" w:fill="FFFFFF"/>
        </w:rPr>
        <w:t>. </w:t>
      </w:r>
      <w:r w:rsidR="00A150A5" w:rsidRPr="000D7ADB">
        <w:rPr>
          <w:rFonts w:eastAsiaTheme="minorEastAsia"/>
          <w:sz w:val="22"/>
          <w:szCs w:val="22"/>
          <w:lang w:eastAsia="ko-KR"/>
        </w:rPr>
        <w:t>Further research is needed to better understand the interaction between natural and vaccine-induced immunity, the effects of variant exposure, and the timing between exposures</w:t>
      </w:r>
      <w:r w:rsidR="00F56C67">
        <w:rPr>
          <w:rFonts w:eastAsiaTheme="minorEastAsia"/>
          <w:sz w:val="22"/>
          <w:szCs w:val="22"/>
          <w:lang w:eastAsia="ko-KR"/>
        </w:rPr>
        <w:t xml:space="preserve"> </w:t>
      </w:r>
      <w:r w:rsidR="00F56C67">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{"citationID":"fl3fvYhQ","properties":{"formattedCitation":"[26]","plainCitation":"[26]","noteIndex":0},"citationItems":[{"id":189,"uris":["http://zotero.org/users/14790911/items/3GL3JVRV"],"itemData":{"id":189,"type":"article-journal","container-title":"The New England Journal of Medicine","DOI":"10.1056/NEJMc2117933","ISSN":"0028-4793","journalAbbreviation":"N Engl J Med","note":"PMID: 35045222\nPMCID: PMC8796790","page":"NEJMc2117933","source":"PubMed Central","title":"Effectiveness of mRNA-1273 and BNT162b2 Vaccines in Qatar","author":[{"family":"Abu-Raddad","given":"Laith J."},{"family":"Chemaitelly","given":"Hiam"},{"family":"Bertollini","given":"Roberto"}],"issued":{"date-parts":[["2022",1,19]]}}}],"schema":"https://github.com/citation-style-language/schema/raw/master/csl-citation.json"} </w:instrText>
      </w:r>
      <w:r w:rsidR="00F56C67">
        <w:rPr>
          <w:rFonts w:eastAsiaTheme="minorEastAsia"/>
          <w:sz w:val="22"/>
          <w:szCs w:val="22"/>
          <w:lang w:eastAsia="ko-KR"/>
        </w:rPr>
        <w:fldChar w:fldCharType="separate"/>
      </w:r>
      <w:r w:rsidR="00F86585">
        <w:rPr>
          <w:rFonts w:eastAsiaTheme="minorEastAsia"/>
          <w:noProof/>
          <w:sz w:val="22"/>
          <w:szCs w:val="22"/>
          <w:lang w:eastAsia="ko-KR"/>
        </w:rPr>
        <w:t>[26]</w:t>
      </w:r>
      <w:r w:rsidR="00F56C67">
        <w:rPr>
          <w:rFonts w:eastAsiaTheme="minorEastAsia"/>
          <w:sz w:val="22"/>
          <w:szCs w:val="22"/>
          <w:lang w:eastAsia="ko-KR"/>
        </w:rPr>
        <w:fldChar w:fldCharType="end"/>
      </w:r>
      <w:r w:rsidR="00F56C67">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{"citationID":"WeuMPXPM","properties":{"formattedCitation":"[27]","plainCitation":"[27]","noteIndex":0},"citationItems":[{"id":192,"uris":["http://zotero.org/users/14790911/items/K6HYPKYA"],"itemData":{"id":192,"type":"article-journal","abstract":"Background\nVaccines against severe acute respiratory syndrome coronavirus 2 (SARS-CoV-2), the virus that causes coronavirus disease 2019 (Covid-19), have been used since December 2020 in the United Kingdom. Real-world data have shown the vaccines to be highly effective against Covid-19 and related severe disease and death. Vaccine effectiveness may wane over time since the receipt of the second dose of the ChAdOx1-S (ChAdOx1 nCoV-19) and BNT162b2 vaccines.\n\nMethods\nWe used a test-negative case–control design to estimate vaccine effectiveness against symptomatic Covid-19 and related hospitalization and death in England. Effectiveness of the ChAdOx1-S and BNT162b2 vaccines was assessed according to participant age and status with regard to coexisting conditions and over time since receipt of the second vaccine dose to investigate waning of effectiveness separately for the B.1.1.7 (alpha) and B.1.617.2 (delta) variants.\n\nResults\nVaccine effectiveness against symptomatic Covid-19 with the delta variant peaked in the early weeks after receipt of the second dose and then decreased by 20 weeks to 44.3% (95% confidence interval [CI], 43.2 to 45.4) with the ChAdOx1-S vaccine and to 66.3% (95% CI, 65.7 to 66.9) with the BNT162b2 vaccine. Waning of vaccine effectiveness was greater in persons 65 years of age or older than in those 40 to 64 years of age. At 20 weeks or more after vaccination, vaccine effectiveness decreased less against both hospitalization, to 80.0% (95% CI, 76.8 to 82.7) with the ChAdOx1-S vaccine and 91.7% (95% CI, 90.2 to 93.0) with the BNT162b2 vaccine, and death, to 84.8% (95% CI, 76.2 to 90.3) and 91.9% (95% CI, 88.5 to 94.3), respectively. Greater waning in vaccine effectiveness against hospitalization was observed in persons 65 years of age or older in a clinically extremely vulnerable group and in persons 40 to 64 years of age with underlying medical conditions than in healthy adults.\n\nConclusions\nWe observed limited waning in vaccine effectiveness against Covid-19–related hospitalization and death at 20 weeks or more after vaccination with two doses of the ChAdOx1-S or BNT162b2 vaccine. Waning was greater in older adults and in those in a clinical risk group.","container-title":"The New England Journal of Medicine","DOI":"10.1056/NEJMoa2115481","ISSN":"0028-4793","journalAbbreviation":"N Engl J Med","note":"PMID: 35021002\nPMCID: PMC8781262","page":"NEJMoa2115481","source":"PubMed Central","title":"Duration of Protection against Mild and Severe Disease by Covid-19 Vaccines","author":[{"family":"Andrews","given":"Nick"},{"family":"Tessier","given":"Elise"},{"family":"Stowe","given":"Julia"},{"family":"Gower","given":"Charlotte"},{"family":"Kirsebom","given":"Freja"},{"family":"Simmons","given":"Ruth"},{"family":"Gallagher","given":"Eileen"},{"family":"Thelwall","given":"Simon"},{"family":"Groves","given":"Natalie"},{"family":"Dabrera","given":"Gavin"},{"family":"Myers","given":"Richard"},{"family":"Campbell","given":"Colin N.J."},{"family":"Amirthalingam","given":"Gayatri"},{"family":"Edmunds","given":"Matt"},{"family":"Zambon","given":"Maria"},{"family":"Brown","given":"Kevin"},{"family":"Hopkins","given":"Susan"},{"family":"Chand","given":"Meera"},{"family":"Ladhani","given":"Shamez N."},{"family":"Ramsay","given":"Mary"},{"family":"Lopez Bernal","given":"Jamie"}],"issued":{"date-parts":[["2022",1,12]]}}}],"schema":"https://github.com/citation-style-language/schema/raw/master/csl-citation.json"} </w:instrText>
      </w:r>
      <w:r w:rsidR="00F56C67">
        <w:rPr>
          <w:rFonts w:eastAsiaTheme="minorEastAsia"/>
          <w:sz w:val="22"/>
          <w:szCs w:val="22"/>
          <w:lang w:eastAsia="ko-KR"/>
        </w:rPr>
        <w:fldChar w:fldCharType="separate"/>
      </w:r>
      <w:r w:rsidR="00F86585">
        <w:rPr>
          <w:rFonts w:eastAsiaTheme="minorEastAsia"/>
          <w:noProof/>
          <w:sz w:val="22"/>
          <w:szCs w:val="22"/>
          <w:lang w:eastAsia="ko-KR"/>
        </w:rPr>
        <w:t>[27]</w:t>
      </w:r>
      <w:r w:rsidR="00F56C67">
        <w:rPr>
          <w:rFonts w:eastAsiaTheme="minorEastAsia"/>
          <w:sz w:val="22"/>
          <w:szCs w:val="22"/>
          <w:lang w:eastAsia="ko-KR"/>
        </w:rPr>
        <w:fldChar w:fldCharType="end"/>
      </w:r>
      <w:r w:rsidR="00F56C67">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{"citationID":"tgHNYWJv","properties":{"formattedCitation":"[28]","plainCitation":"[28]","noteIndex":0},"citationItems":[{"id":195,"uris":["http://zotero.org/users/14790911/items/6EXP64S8"],"itemData":{"id":195,"type":"article-journal","container-title":"The New England Journal of Medicine","DOI":"10.1056/NEJMc2201821","ISSN":"0028-4793","journalAbbreviation":"N Engl J Med","note":"PMID: 35385628\nPMCID: PMC9006784","page":"NEJMc2201821","source":"PubMed Central","title":"Protection with a Third Dose of mRNA Vaccine against SARS-CoV-2 Variants in Frontline Workers","author":[{"family":"Yoon","given":"Sarang K."},{"family":"Hegmann","given":"Kurt T."},{"family":"Thiese","given":"Matthew S."},{"family":"Burgess","given":"Jefferey L."},{"family":"Ellingson","given":"Katherine"},{"family":"Lutrick","given":"Karen"},{"family":"Olsho","given":"Lauren E.W."},{"family":"Edwards","given":"Laura J."},{"family":"Sokol","given":"Brian"},{"family":"Caban-Martinez","given":"Alberto J."},{"family":"Schaefer-Solle","given":"Natasha"},{"family":"Jones","given":"John M."},{"family":"Tyner","given":"Harmony"},{"family":"Hunt","given":"Angela"},{"family":"Respet","given":"Karley"},{"family":"Gaglani","given":"Manjusha"},{"family":"Dunnigan","given":"Kayan"},{"family":"Rose","given":"Spencer"},{"family":"Naleway","given":"Allison"},{"family":"Groom","given":"Holly"},{"family":"Kuntz","given":"Jennifer"},{"family":"Fowlkes","given":"Ashley L."},{"family":"Thompson","given":"Mark G."},{"family":"Yoo","given":"Young M."}],"issued":{"date-parts":[["2022",4,6]]}}}],"schema":"https://github.com/citation-style-language/schema/raw/master/csl-citation.json"} </w:instrText>
      </w:r>
      <w:r w:rsidR="00F56C67">
        <w:rPr>
          <w:rFonts w:eastAsiaTheme="minorEastAsia"/>
          <w:sz w:val="22"/>
          <w:szCs w:val="22"/>
          <w:lang w:eastAsia="ko-KR"/>
        </w:rPr>
        <w:fldChar w:fldCharType="separate"/>
      </w:r>
      <w:r w:rsidR="00F86585">
        <w:rPr>
          <w:rFonts w:eastAsiaTheme="minorEastAsia"/>
          <w:noProof/>
          <w:sz w:val="22"/>
          <w:szCs w:val="22"/>
          <w:lang w:eastAsia="ko-KR"/>
        </w:rPr>
        <w:t>[28]</w:t>
      </w:r>
      <w:r w:rsidR="00F56C67">
        <w:rPr>
          <w:rFonts w:eastAsiaTheme="minorEastAsia"/>
          <w:sz w:val="22"/>
          <w:szCs w:val="22"/>
          <w:lang w:eastAsia="ko-KR"/>
        </w:rPr>
        <w:fldChar w:fldCharType="end"/>
      </w:r>
      <w:r w:rsidR="00F56C67">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{"citationID":"tL3JTMkf","properties":{"formattedCitation":"[29]","plainCitation":"[29]","noteIndex":0},"citationItems":[{"id":198,"uris":["http://zotero.org/users/14790911/items/PJLRV79S"],"itemData":{"id":198,"type":"article-journal","abstract":"Background\nThe Omicron variant of SARS-CoV-2 evades immunity conferred by vaccines and previous infections.\n\nMethods\nWe used a Cox proportional hazards model and a logistic regression on individual-level population-wide data f</w:instrText>
      </w:r>
      <w:r w:rsidR="00F86585">
        <w:rPr>
          <w:rFonts w:eastAsiaTheme="minorEastAsia" w:hint="eastAsia"/>
          <w:sz w:val="22"/>
          <w:szCs w:val="22"/>
          <w:lang w:eastAsia="ko-KR"/>
        </w:rPr>
        <w:instrText>rom the Czech Republic to estimate risks of infection and hospitalization, including severe states.\n\nResults\nA recent (</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 xml:space="preserve"> 2 months) full vaccination reached VE 43% (95% CI: 42-44) against infection by Omicron compared to 73% (CI: 72-74) against Delta. A</w:instrText>
      </w:r>
      <w:r w:rsidR="00F86585">
        <w:rPr>
          <w:rFonts w:eastAsiaTheme="minorEastAsia"/>
          <w:sz w:val="22"/>
          <w:szCs w:val="22"/>
          <w:lang w:eastAsia="ko-KR"/>
        </w:rPr>
        <w:instrText xml:space="preserve"> recent booster increased VE to 56% (CI: 55-56) against Omicron infection compared to 90% (CI: 90-91) for Delta. The VE against Omicron hospitalization of a recent full vaccination was 45% (95% CI: 29-57), with a recent booster 87% (CI: 84-88). The VE against the need for oxygen therapy due to Omicron was 57% (CI: 32-72) for recent vaccination, 90% (CI: 87-92) for a recent booster. Post-infection protection against Omicron hospitalization declined from 68% (CI: 68-69) at </w:instrText>
      </w:r>
      <w:r w:rsidR="00F86585">
        <w:rPr>
          <w:rFonts w:eastAsiaTheme="minorEastAsia" w:hint="eastAsia"/>
          <w:sz w:val="22"/>
          <w:szCs w:val="22"/>
          <w:lang w:eastAsia="ko-KR"/>
        </w:rPr>
        <w:instrText>≤</w:instrText>
      </w:r>
      <w:r w:rsidR="00F86585">
        <w:rPr>
          <w:rFonts w:eastAsiaTheme="minorEastAsia"/>
          <w:sz w:val="22"/>
          <w:szCs w:val="22"/>
          <w:lang w:eastAsia="ko-KR"/>
        </w:rPr>
        <w:instrText xml:space="preserve"> 6 months to 13% (CI: 11-14) at &gt; 6 months after a previous infection. The OR for Omicron relative to Delta was 0.36 (CI: 0.34-0.38) for hospitalization, 0.24 (CI: 0.22-0.26) for oxygen, and 0.24 (CI: 0.21-0.28) for ICU admission.\n\nDiscussion\nRecent vaccination still brings substantial protection against severe outcome for Omicron.","container-title":"The Journal of Infectious Diseases","DOI":"10.1093/infdis/jiac161","ISSN":"0022-1899","journalAbbreviation":"J Infect Dis","note":"PMID: 35482442\nPMCID: PMC9129207","page":"jiac161","source":"PubMed Central","title":"Protection by vaccines and previous infection against the Omicron variant of SARS-CoV-2","author":[{"family":"Šmíd","given":"Martin"},{"family":"Berec","given":"Luděk"},{"family":"Přibylová","given":"Lenka"},{"family":"Májek","given":"Ondřej"},{"family":"Pavlík","given":"Tomáš"},{"family":"Jarkovský","given":"Jiří"},{"family":"Weiner","given":"Jakub"},{"family":"Barusová","given":"Tamara"},{"family":"Trnka","given":"Jan"}],"issued":{"date-parts":[["2022",4,28]]}}}],"schema":"https://github.com/citation-style-language/schema/raw/master/csl-citation.json"} </w:instrText>
      </w:r>
      <w:r w:rsidR="00F56C67">
        <w:rPr>
          <w:rFonts w:eastAsiaTheme="minorEastAsia"/>
          <w:sz w:val="22"/>
          <w:szCs w:val="22"/>
          <w:lang w:eastAsia="ko-KR"/>
        </w:rPr>
        <w:fldChar w:fldCharType="separate"/>
      </w:r>
      <w:r w:rsidR="00F86585">
        <w:rPr>
          <w:rFonts w:eastAsiaTheme="minorEastAsia"/>
          <w:noProof/>
          <w:sz w:val="22"/>
          <w:szCs w:val="22"/>
          <w:lang w:eastAsia="ko-KR"/>
        </w:rPr>
        <w:t>[29]</w:t>
      </w:r>
      <w:r w:rsidR="00F56C67">
        <w:rPr>
          <w:rFonts w:eastAsiaTheme="minorEastAsia"/>
          <w:sz w:val="22"/>
          <w:szCs w:val="22"/>
          <w:lang w:eastAsia="ko-KR"/>
        </w:rPr>
        <w:fldChar w:fldCharType="end"/>
      </w:r>
      <w:r w:rsidR="00A150A5" w:rsidRPr="000D7ADB">
        <w:rPr>
          <w:rFonts w:eastAsiaTheme="minorEastAsia"/>
          <w:sz w:val="22"/>
          <w:szCs w:val="22"/>
          <w:lang w:eastAsia="ko-KR"/>
        </w:rPr>
        <w:t>.</w:t>
      </w:r>
    </w:p>
    <w:p w14:paraId="5E17C036" w14:textId="443B588C" w:rsidR="00CA51AD" w:rsidRPr="006B53B2" w:rsidRDefault="00CA51AD" w:rsidP="00B3651A">
      <w:pPr>
        <w:pStyle w:val="BodyText"/>
        <w:spacing w:line="360" w:lineRule="auto"/>
        <w:ind w:left="0"/>
        <w:rPr>
          <w:rFonts w:eastAsiaTheme="minorEastAsia"/>
          <w:color w:val="222222"/>
          <w:sz w:val="22"/>
          <w:szCs w:val="22"/>
          <w:shd w:val="clear" w:color="auto" w:fill="FFFFFF"/>
          <w:lang w:eastAsia="ko-KR"/>
        </w:rPr>
      </w:pPr>
    </w:p>
    <w:p w14:paraId="165E359B" w14:textId="1128FB84" w:rsidR="00A843F8" w:rsidRPr="00A843F8" w:rsidRDefault="006B53B2" w:rsidP="00A843F8">
      <w:pPr>
        <w:pStyle w:val="BodyText"/>
        <w:kinsoku w:val="0"/>
        <w:overflowPunct w:val="0"/>
        <w:spacing w:line="360" w:lineRule="auto"/>
        <w:ind w:left="0"/>
        <w:jc w:val="both"/>
        <w:rPr>
          <w:rFonts w:eastAsiaTheme="minorEastAsia"/>
          <w:color w:val="3C4245"/>
          <w:sz w:val="22"/>
          <w:szCs w:val="22"/>
          <w:shd w:val="clear" w:color="auto" w:fill="FFFFFF"/>
          <w:lang w:eastAsia="ko-KR"/>
        </w:rPr>
      </w:pPr>
      <w:commentRangeStart w:id="10"/>
      <w:r w:rsidRPr="00385C63">
        <w:rPr>
          <w:color w:val="000000"/>
          <w:sz w:val="22"/>
          <w:szCs w:val="22"/>
          <w:highlight w:val="green"/>
          <w:shd w:val="clear" w:color="auto" w:fill="FFFFFF"/>
        </w:rPr>
        <w:t>Coverage with the updated COVID-19 vaccine among adults aged ≥65 years was 42% as of February 3, 2024 (</w:t>
      </w:r>
      <w:r w:rsidRPr="00385C63">
        <w:rPr>
          <w:i/>
          <w:iCs/>
          <w:color w:val="000000"/>
          <w:sz w:val="22"/>
          <w:szCs w:val="22"/>
          <w:highlight w:val="green"/>
          <w:shd w:val="clear" w:color="auto" w:fill="FFFFFF"/>
        </w:rPr>
        <w:t>10</w:t>
      </w:r>
      <w:r w:rsidRPr="00385C63">
        <w:rPr>
          <w:color w:val="000000"/>
          <w:sz w:val="22"/>
          <w:szCs w:val="22"/>
          <w:highlight w:val="green"/>
          <w:shd w:val="clear" w:color="auto" w:fill="FFFFFF"/>
        </w:rPr>
        <w:t>,</w:t>
      </w:r>
      <w:r w:rsidRPr="00385C63">
        <w:rPr>
          <w:i/>
          <w:iCs/>
          <w:color w:val="000000"/>
          <w:sz w:val="22"/>
          <w:szCs w:val="22"/>
          <w:highlight w:val="green"/>
          <w:shd w:val="clear" w:color="auto" w:fill="FFFFFF"/>
        </w:rPr>
        <w:t>11</w:t>
      </w:r>
      <w:r w:rsidRPr="00385C63">
        <w:rPr>
          <w:color w:val="000000"/>
          <w:sz w:val="22"/>
          <w:szCs w:val="22"/>
          <w:highlight w:val="green"/>
          <w:shd w:val="clear" w:color="auto" w:fill="FFFFFF"/>
        </w:rPr>
        <w:t>).</w:t>
      </w:r>
      <w:r w:rsidRPr="000D7ADB">
        <w:rPr>
          <w:rFonts w:eastAsiaTheme="minorEastAsia" w:hint="eastAsia"/>
          <w:color w:val="000000"/>
          <w:sz w:val="22"/>
          <w:szCs w:val="22"/>
          <w:shd w:val="clear" w:color="auto" w:fill="FFFFFF"/>
          <w:lang w:eastAsia="ko-KR"/>
        </w:rPr>
        <w:t xml:space="preserve"> </w:t>
      </w:r>
      <w:commentRangeEnd w:id="10"/>
      <w:r w:rsidR="00385C63">
        <w:rPr>
          <w:rStyle w:val="CommentReference"/>
        </w:rPr>
        <w:commentReference w:id="10"/>
      </w:r>
      <w:r w:rsidRPr="000D7ADB">
        <w:rPr>
          <w:rFonts w:eastAsiaTheme="minorEastAsia" w:hint="eastAsia"/>
          <w:sz w:val="22"/>
          <w:szCs w:val="22"/>
          <w:lang w:eastAsia="ko-KR"/>
        </w:rPr>
        <w:t>O</w:t>
      </w:r>
      <w:r w:rsidRPr="000D7ADB">
        <w:rPr>
          <w:rFonts w:eastAsiaTheme="minorEastAsia"/>
          <w:sz w:val="22"/>
          <w:szCs w:val="22"/>
          <w:lang w:eastAsia="ko-KR"/>
        </w:rPr>
        <w:t xml:space="preserve">ur findings </w:t>
      </w:r>
      <w:r w:rsidRPr="000D7ADB">
        <w:rPr>
          <w:rFonts w:eastAsiaTheme="minorEastAsia" w:hint="eastAsia"/>
          <w:sz w:val="22"/>
          <w:szCs w:val="22"/>
          <w:lang w:eastAsia="ko-KR"/>
        </w:rPr>
        <w:t>highlight that c</w:t>
      </w:r>
      <w:r w:rsidRPr="000D7ADB">
        <w:rPr>
          <w:rFonts w:eastAsiaTheme="minorEastAsia"/>
          <w:sz w:val="22"/>
          <w:szCs w:val="22"/>
          <w:lang w:eastAsia="ko-KR"/>
        </w:rPr>
        <w:t>hildren without previous infection</w:t>
      </w:r>
      <w:r w:rsidRPr="000D7ADB">
        <w:rPr>
          <w:rFonts w:eastAsiaTheme="minorEastAsia" w:hint="eastAsia"/>
          <w:sz w:val="22"/>
          <w:szCs w:val="22"/>
          <w:lang w:eastAsia="ko-KR"/>
        </w:rPr>
        <w:t xml:space="preserve"> and elderly aged &gt;65 (who </w:t>
      </w:r>
      <w:r w:rsidRPr="000D7ADB">
        <w:rPr>
          <w:color w:val="000000"/>
          <w:sz w:val="22"/>
          <w:szCs w:val="22"/>
          <w:shd w:val="clear" w:color="auto" w:fill="FFFFFF"/>
        </w:rPr>
        <w:t>are more likely to rely upon vaccination to increase immunity</w:t>
      </w:r>
      <w:r w:rsidRPr="000D7ADB">
        <w:rPr>
          <w:rFonts w:eastAsiaTheme="minorEastAsia" w:hint="eastAsia"/>
          <w:color w:val="000000"/>
          <w:sz w:val="22"/>
          <w:szCs w:val="22"/>
          <w:shd w:val="clear" w:color="auto" w:fill="FFFFFF"/>
          <w:lang w:eastAsia="ko-KR"/>
        </w:rPr>
        <w:t xml:space="preserve"> and </w:t>
      </w:r>
      <w:r w:rsidRPr="000D7ADB">
        <w:rPr>
          <w:color w:val="000000"/>
          <w:sz w:val="22"/>
          <w:szCs w:val="22"/>
          <w:shd w:val="clear" w:color="auto" w:fill="FFFFFF"/>
        </w:rPr>
        <w:t>might have waned</w:t>
      </w:r>
      <w:r w:rsidRPr="000D7ADB">
        <w:rPr>
          <w:rFonts w:eastAsiaTheme="minorEastAsia" w:hint="eastAsia"/>
          <w:color w:val="000000"/>
          <w:sz w:val="22"/>
          <w:szCs w:val="22"/>
          <w:shd w:val="clear" w:color="auto" w:fill="FFFFFF"/>
          <w:lang w:eastAsia="ko-KR"/>
        </w:rPr>
        <w:t xml:space="preserve">) </w:t>
      </w:r>
      <w:r w:rsidRPr="000D7ADB">
        <w:rPr>
          <w:color w:val="000000"/>
          <w:sz w:val="22"/>
          <w:szCs w:val="22"/>
          <w:shd w:val="clear" w:color="auto" w:fill="FFFFFF"/>
        </w:rPr>
        <w:t xml:space="preserve">might need more frequent vaccine </w:t>
      </w:r>
      <w:r w:rsidRPr="000D7ADB">
        <w:rPr>
          <w:color w:val="000000"/>
          <w:sz w:val="22"/>
          <w:szCs w:val="22"/>
          <w:shd w:val="clear" w:color="auto" w:fill="FFFFFF"/>
        </w:rPr>
        <w:lastRenderedPageBreak/>
        <w:t>doses to maintain protection</w:t>
      </w:r>
      <w:r w:rsidRPr="000D7ADB">
        <w:rPr>
          <w:rFonts w:eastAsiaTheme="minorEastAsia"/>
          <w:sz w:val="22"/>
          <w:szCs w:val="22"/>
          <w:lang w:eastAsia="zh-CN"/>
        </w:rPr>
        <w:t xml:space="preserve"> </w:t>
      </w:r>
      <w:r w:rsidRPr="000D7ADB">
        <w:rPr>
          <w:rFonts w:eastAsiaTheme="minorEastAsia"/>
          <w:sz w:val="22"/>
          <w:szCs w:val="22"/>
          <w:lang w:eastAsia="zh-CN"/>
        </w:rPr>
        <w:fldChar w:fldCharType="begin"/>
      </w:r>
      <w:r w:rsidR="00F86585">
        <w:rPr>
          <w:rFonts w:eastAsiaTheme="minorEastAsia"/>
          <w:sz w:val="22"/>
          <w:szCs w:val="22"/>
          <w:lang w:eastAsia="zh-CN"/>
        </w:rPr>
        <w:instrText xml:space="preserve"> ADDIN ZOTERO_ITEM CSL_CITATION {"citationID":"UcwqlZZ1","properties":{"formattedCitation":"[30]","plainCitation":"[30]","noteIndex":0},"citationItems":[{"id":103,"uris":["http://zotero.org/users/14790911/items/QVGAL84V"],"itemData":{"id":103,"type":"webpage","title":"Hybrid immunity against reinfection with SARS-CoV-2 following a previous SARS-CoV-2 infection and single dose of the BNT162b2 vaccine in children and adolescents: a target trial emulation - The Lancet Microbe","URL":"https://www.thelancet.com/journals/lanmic/article/PIIS2666-5247(23)00103-9/fulltext","accessed":{"date-parts":[["2024",9,4]]}}}],"schema":"https://github.com/citation-style-language/schema/raw/master/csl-citation.json"} </w:instrText>
      </w:r>
      <w:r w:rsidRPr="000D7ADB">
        <w:rPr>
          <w:rFonts w:eastAsiaTheme="minorEastAsia"/>
          <w:sz w:val="22"/>
          <w:szCs w:val="22"/>
          <w:lang w:eastAsia="zh-CN"/>
        </w:rPr>
        <w:fldChar w:fldCharType="separate"/>
      </w:r>
      <w:r w:rsidR="00F86585">
        <w:rPr>
          <w:rFonts w:eastAsiaTheme="minorEastAsia"/>
          <w:noProof/>
          <w:sz w:val="22"/>
          <w:szCs w:val="22"/>
          <w:lang w:eastAsia="zh-CN"/>
        </w:rPr>
        <w:t>[30]</w:t>
      </w:r>
      <w:r w:rsidRPr="000D7ADB">
        <w:rPr>
          <w:rFonts w:eastAsiaTheme="minorEastAsia"/>
          <w:sz w:val="22"/>
          <w:szCs w:val="22"/>
          <w:lang w:eastAsia="zh-CN"/>
        </w:rPr>
        <w:fldChar w:fldCharType="end"/>
      </w:r>
      <w:r w:rsidRPr="000D7ADB">
        <w:rPr>
          <w:rFonts w:eastAsiaTheme="minorEastAsia"/>
          <w:sz w:val="22"/>
          <w:szCs w:val="22"/>
          <w:lang w:eastAsia="ko-KR"/>
        </w:rPr>
        <w:t xml:space="preserve">. </w:t>
      </w:r>
      <w:r w:rsidRPr="000D7ADB">
        <w:rPr>
          <w:sz w:val="22"/>
          <w:szCs w:val="22"/>
        </w:rPr>
        <w:t xml:space="preserve">These findings could support the development of </w:t>
      </w:r>
      <w:r w:rsidRPr="000D7ADB">
        <w:rPr>
          <w:rStyle w:val="Strong"/>
          <w:rFonts w:eastAsiaTheme="majorEastAsia"/>
          <w:b w:val="0"/>
          <w:bCs w:val="0"/>
          <w:sz w:val="22"/>
          <w:szCs w:val="22"/>
        </w:rPr>
        <w:t>personalized vaccination schedules</w:t>
      </w:r>
      <w:r w:rsidRPr="000D7ADB">
        <w:rPr>
          <w:sz w:val="22"/>
          <w:szCs w:val="22"/>
        </w:rPr>
        <w:t xml:space="preserve">, considering both recent infections and the timing of past vaccinations. </w:t>
      </w:r>
      <w:r w:rsidRPr="000D7ADB">
        <w:rPr>
          <w:rFonts w:eastAsiaTheme="minorEastAsia" w:hint="eastAsia"/>
          <w:sz w:val="22"/>
          <w:szCs w:val="22"/>
          <w:lang w:eastAsia="ko-KR"/>
        </w:rPr>
        <w:t xml:space="preserve">As we expect </w:t>
      </w:r>
      <w:r w:rsidRPr="000D7ADB">
        <w:rPr>
          <w:rFonts w:eastAsiaTheme="minorEastAsia"/>
          <w:sz w:val="22"/>
          <w:szCs w:val="22"/>
          <w:lang w:eastAsia="ko-KR"/>
        </w:rPr>
        <w:t>an increase in the number of</w:t>
      </w:r>
      <w:r w:rsidRPr="000D7ADB">
        <w:rPr>
          <w:rFonts w:eastAsiaTheme="minorEastAsia" w:hint="eastAsia"/>
          <w:sz w:val="22"/>
          <w:szCs w:val="22"/>
          <w:lang w:eastAsia="ko-KR"/>
        </w:rPr>
        <w:t xml:space="preserve"> people with hybrid immunity</w:t>
      </w:r>
      <w:r w:rsidR="006C4188">
        <w:rPr>
          <w:rFonts w:eastAsiaTheme="minorEastAsia" w:hint="eastAsia"/>
          <w:sz w:val="22"/>
          <w:szCs w:val="22"/>
          <w:lang w:eastAsia="ko-KR"/>
        </w:rPr>
        <w:t xml:space="preserve"> with new variants</w:t>
      </w:r>
      <w:r w:rsidRPr="000D7ADB">
        <w:rPr>
          <w:rFonts w:eastAsiaTheme="minorEastAsia" w:hint="eastAsia"/>
          <w:sz w:val="22"/>
          <w:szCs w:val="22"/>
          <w:lang w:eastAsia="ko-KR"/>
        </w:rPr>
        <w:t>, the definition or key risk factors of h</w:t>
      </w:r>
      <w:r w:rsidRPr="000D7ADB">
        <w:rPr>
          <w:sz w:val="22"/>
          <w:szCs w:val="22"/>
        </w:rPr>
        <w:t>igh-risk individuals</w:t>
      </w:r>
      <w:r w:rsidRPr="000D7ADB">
        <w:rPr>
          <w:rFonts w:eastAsiaTheme="minorEastAsia" w:hint="eastAsia"/>
          <w:sz w:val="22"/>
          <w:szCs w:val="22"/>
          <w:lang w:eastAsia="ko-KR"/>
        </w:rPr>
        <w:t xml:space="preserve"> with and without previous infection </w:t>
      </w:r>
      <w:r w:rsidRPr="000D7ADB">
        <w:rPr>
          <w:sz w:val="22"/>
          <w:szCs w:val="22"/>
        </w:rPr>
        <w:t xml:space="preserve">may </w:t>
      </w:r>
      <w:r w:rsidRPr="000D7ADB">
        <w:rPr>
          <w:rFonts w:eastAsiaTheme="minorEastAsia"/>
          <w:sz w:val="22"/>
          <w:szCs w:val="22"/>
          <w:lang w:eastAsia="ko-KR"/>
        </w:rPr>
        <w:t>change</w:t>
      </w:r>
      <w:r w:rsidRPr="000D7ADB">
        <w:rPr>
          <w:rFonts w:eastAsiaTheme="minorEastAsia" w:hint="eastAsia"/>
          <w:sz w:val="22"/>
          <w:szCs w:val="22"/>
          <w:lang w:eastAsia="ko-KR"/>
        </w:rPr>
        <w:t xml:space="preserve"> over time</w:t>
      </w:r>
      <w:r w:rsidRPr="000D7ADB">
        <w:rPr>
          <w:sz w:val="22"/>
          <w:szCs w:val="22"/>
        </w:rPr>
        <w:t>.</w:t>
      </w:r>
      <w:r w:rsidRPr="000D7ADB">
        <w:rPr>
          <w:rFonts w:eastAsiaTheme="minorEastAsia" w:hint="eastAsia"/>
          <w:color w:val="222222"/>
          <w:sz w:val="22"/>
          <w:szCs w:val="22"/>
          <w:shd w:val="clear" w:color="auto" w:fill="FFFFFF"/>
          <w:lang w:eastAsia="ko-KR"/>
        </w:rPr>
        <w:t xml:space="preserve"> </w:t>
      </w:r>
      <w:r w:rsidRPr="000D7ADB">
        <w:rPr>
          <w:sz w:val="22"/>
          <w:szCs w:val="22"/>
        </w:rPr>
        <w:t xml:space="preserve">For public health authorities, these findings highlight the need for </w:t>
      </w:r>
      <w:r w:rsidRPr="000D7ADB">
        <w:rPr>
          <w:rStyle w:val="Strong"/>
          <w:rFonts w:eastAsiaTheme="majorEastAsia"/>
          <w:b w:val="0"/>
          <w:bCs w:val="0"/>
          <w:sz w:val="22"/>
          <w:szCs w:val="22"/>
        </w:rPr>
        <w:t>continuous surveillance</w:t>
      </w:r>
      <w:r w:rsidRPr="000D7ADB">
        <w:rPr>
          <w:sz w:val="22"/>
          <w:szCs w:val="22"/>
        </w:rPr>
        <w:t xml:space="preserve"> of infection rates post-vaccination</w:t>
      </w:r>
      <w:r w:rsidRPr="000D7ADB">
        <w:rPr>
          <w:rFonts w:eastAsiaTheme="minorEastAsia" w:hint="eastAsia"/>
          <w:sz w:val="22"/>
          <w:szCs w:val="22"/>
          <w:lang w:eastAsia="ko-KR"/>
        </w:rPr>
        <w:t>/infection</w:t>
      </w:r>
      <w:r w:rsidRPr="000D7ADB">
        <w:rPr>
          <w:sz w:val="22"/>
          <w:szCs w:val="22"/>
        </w:rPr>
        <w:t xml:space="preserve"> and possibly adjusting booster guidelines based on observed immune waning rather than fixed timelines.</w:t>
      </w:r>
      <w:r w:rsidRPr="000D7ADB">
        <w:rPr>
          <w:rFonts w:eastAsiaTheme="minorEastAsia"/>
          <w:sz w:val="22"/>
          <w:szCs w:val="22"/>
          <w:lang w:eastAsia="ko-KR"/>
        </w:rPr>
        <w:t xml:space="preserve"> </w:t>
      </w:r>
      <w:r w:rsidR="00A843F8">
        <w:rPr>
          <w:rFonts w:eastAsiaTheme="minorEastAsia" w:hint="eastAsia"/>
          <w:color w:val="222222"/>
          <w:sz w:val="22"/>
          <w:szCs w:val="22"/>
          <w:shd w:val="clear" w:color="auto" w:fill="FFFFFF"/>
          <w:lang w:eastAsia="ko-KR"/>
        </w:rPr>
        <w:t>As we</w:t>
      </w:r>
      <w:r w:rsidR="00A843F8" w:rsidRPr="00D0236F">
        <w:rPr>
          <w:color w:val="222222"/>
          <w:sz w:val="22"/>
          <w:szCs w:val="22"/>
          <w:shd w:val="clear" w:color="auto" w:fill="FFFFFF"/>
        </w:rPr>
        <w:t xml:space="preserve"> transition to endemicity, </w:t>
      </w:r>
      <w:r w:rsidR="00A843F8">
        <w:rPr>
          <w:rFonts w:eastAsiaTheme="minorEastAsia" w:hint="eastAsia"/>
          <w:color w:val="222222"/>
          <w:sz w:val="22"/>
          <w:szCs w:val="22"/>
          <w:shd w:val="clear" w:color="auto" w:fill="FFFFFF"/>
          <w:lang w:eastAsia="ko-KR"/>
        </w:rPr>
        <w:t xml:space="preserve">there </w:t>
      </w:r>
      <w:r w:rsidR="005447EA">
        <w:rPr>
          <w:rFonts w:eastAsiaTheme="minorEastAsia"/>
          <w:color w:val="222222"/>
          <w:sz w:val="22"/>
          <w:szCs w:val="22"/>
          <w:shd w:val="clear" w:color="auto" w:fill="FFFFFF"/>
          <w:lang w:eastAsia="ko-KR"/>
        </w:rPr>
        <w:t>is</w:t>
      </w:r>
      <w:r w:rsidR="00A843F8">
        <w:rPr>
          <w:rFonts w:eastAsiaTheme="minorEastAsia" w:hint="eastAsia"/>
          <w:color w:val="222222"/>
          <w:sz w:val="22"/>
          <w:szCs w:val="22"/>
          <w:shd w:val="clear" w:color="auto" w:fill="FFFFFF"/>
          <w:lang w:eastAsia="ko-KR"/>
        </w:rPr>
        <w:t xml:space="preserve"> </w:t>
      </w:r>
      <w:r w:rsidR="00A843F8">
        <w:rPr>
          <w:rFonts w:eastAsiaTheme="minorEastAsia"/>
          <w:color w:val="222222"/>
          <w:sz w:val="22"/>
          <w:szCs w:val="22"/>
          <w:shd w:val="clear" w:color="auto" w:fill="FFFFFF"/>
          <w:lang w:eastAsia="ko-KR"/>
        </w:rPr>
        <w:t xml:space="preserve">the </w:t>
      </w:r>
      <w:r w:rsidR="00A843F8" w:rsidRPr="00D0236F">
        <w:rPr>
          <w:color w:val="222222"/>
          <w:sz w:val="22"/>
          <w:szCs w:val="22"/>
          <w:shd w:val="clear" w:color="auto" w:fill="FFFFFF"/>
        </w:rPr>
        <w:t>potential need for altered vaccine formulations to track viral variants, the need to identify immune correlates of protection, and the public health challenges of using various tools to counter breakthrough infections, including boosters in an era of global vaccine shortages.</w:t>
      </w:r>
      <w:r w:rsidR="00A843F8">
        <w:rPr>
          <w:rFonts w:eastAsiaTheme="minorEastAsia" w:hint="eastAsia"/>
          <w:color w:val="222222"/>
          <w:sz w:val="22"/>
          <w:szCs w:val="22"/>
          <w:shd w:val="clear" w:color="auto" w:fill="FFFFFF"/>
          <w:lang w:eastAsia="ko-KR"/>
        </w:rPr>
        <w:t xml:space="preserve"> </w:t>
      </w:r>
    </w:p>
    <w:p w14:paraId="1E680864" w14:textId="77777777" w:rsidR="002F0C3B" w:rsidRPr="00D0236F" w:rsidRDefault="002F0C3B" w:rsidP="00D5728E">
      <w:pPr>
        <w:pStyle w:val="BodyText"/>
        <w:spacing w:line="360" w:lineRule="auto"/>
        <w:rPr>
          <w:rFonts w:eastAsiaTheme="minorEastAsia"/>
          <w:sz w:val="22"/>
          <w:szCs w:val="22"/>
          <w:lang w:eastAsia="ko-KR"/>
        </w:rPr>
      </w:pPr>
    </w:p>
    <w:p w14:paraId="092C8A58" w14:textId="77777777" w:rsidR="00D3651D" w:rsidRPr="00D0236F" w:rsidRDefault="00D3651D" w:rsidP="00B3651A">
      <w:pPr>
        <w:pStyle w:val="BodyText"/>
        <w:spacing w:line="360" w:lineRule="auto"/>
        <w:ind w:left="0"/>
        <w:rPr>
          <w:rFonts w:eastAsiaTheme="minorEastAsia"/>
          <w:b/>
          <w:bCs/>
          <w:sz w:val="22"/>
          <w:szCs w:val="22"/>
          <w:lang w:eastAsia="zh-CN"/>
        </w:rPr>
      </w:pPr>
      <w:r w:rsidRPr="00D0236F">
        <w:rPr>
          <w:rFonts w:eastAsiaTheme="minorEastAsia"/>
          <w:b/>
          <w:bCs/>
          <w:sz w:val="22"/>
          <w:szCs w:val="22"/>
        </w:rPr>
        <w:t>Conclusions</w:t>
      </w:r>
    </w:p>
    <w:p w14:paraId="0CC40273" w14:textId="77777777" w:rsidR="00D3651D" w:rsidRPr="000D7ADB" w:rsidRDefault="00D3651D" w:rsidP="00D5728E">
      <w:pPr>
        <w:pStyle w:val="BodyText"/>
        <w:spacing w:line="360" w:lineRule="auto"/>
        <w:rPr>
          <w:rFonts w:eastAsiaTheme="minorEastAsia"/>
          <w:sz w:val="22"/>
          <w:szCs w:val="22"/>
        </w:rPr>
      </w:pPr>
    </w:p>
    <w:p w14:paraId="6739F7F1" w14:textId="42D087DB" w:rsidR="00960A1D" w:rsidRPr="000D7ADB" w:rsidRDefault="00D3651D" w:rsidP="00D114D9">
      <w:pPr>
        <w:widowControl/>
        <w:tabs>
          <w:tab w:val="num" w:pos="720"/>
        </w:tabs>
        <w:adjustRightInd w:val="0"/>
        <w:spacing w:line="360" w:lineRule="auto"/>
        <w:contextualSpacing/>
        <w:jc w:val="both"/>
        <w:rPr>
          <w:rFonts w:eastAsiaTheme="minorEastAsia"/>
          <w:lang w:eastAsia="ko-KR"/>
        </w:rPr>
      </w:pPr>
      <w:r w:rsidRPr="000D7ADB">
        <w:rPr>
          <w:rFonts w:eastAsiaTheme="minorEastAsia"/>
        </w:rPr>
        <w:t xml:space="preserve">In summary, in this large cohort study, we compared the antibody </w:t>
      </w:r>
      <w:r w:rsidR="00114BF9" w:rsidRPr="000D7ADB">
        <w:rPr>
          <w:rFonts w:eastAsiaTheme="minorEastAsia"/>
        </w:rPr>
        <w:t>responses,</w:t>
      </w:r>
      <w:r w:rsidRPr="000D7ADB">
        <w:rPr>
          <w:rFonts w:eastAsiaTheme="minorEastAsia"/>
        </w:rPr>
        <w:t xml:space="preserve"> and their infection risks induced by different COVID-19 immunity statuses (hybrid and vaccine) across age groups. We showed that S a</w:t>
      </w:r>
      <w:r w:rsidR="00C66F38" w:rsidRPr="000D7ADB">
        <w:rPr>
          <w:rFonts w:eastAsiaTheme="minorEastAsia"/>
          <w:lang w:eastAsia="ko-KR"/>
        </w:rPr>
        <w:t>ntibody</w:t>
      </w:r>
      <w:r w:rsidRPr="000D7ADB">
        <w:rPr>
          <w:rFonts w:eastAsiaTheme="minorEastAsia"/>
        </w:rPr>
        <w:t xml:space="preserve"> </w:t>
      </w:r>
      <w:r w:rsidR="00D239E0" w:rsidRPr="000D7ADB">
        <w:rPr>
          <w:rFonts w:eastAsiaTheme="minorEastAsia"/>
        </w:rPr>
        <w:t>waning,</w:t>
      </w:r>
      <w:r w:rsidRPr="000D7ADB">
        <w:rPr>
          <w:rFonts w:eastAsiaTheme="minorEastAsia"/>
        </w:rPr>
        <w:t xml:space="preserve"> and infection </w:t>
      </w:r>
      <w:r w:rsidR="007D4587" w:rsidRPr="000D7ADB">
        <w:rPr>
          <w:rFonts w:eastAsiaTheme="minorEastAsia"/>
        </w:rPr>
        <w:t xml:space="preserve">risk </w:t>
      </w:r>
      <w:r w:rsidRPr="000D7ADB">
        <w:rPr>
          <w:rFonts w:eastAsiaTheme="minorEastAsia"/>
        </w:rPr>
        <w:t xml:space="preserve">trends are highly correlated; </w:t>
      </w:r>
      <w:r w:rsidR="00F20D9D" w:rsidRPr="000D7ADB">
        <w:rPr>
          <w:rFonts w:eastAsiaTheme="minorEastAsia"/>
        </w:rPr>
        <w:t xml:space="preserve">the </w:t>
      </w:r>
      <w:r w:rsidRPr="000D7ADB">
        <w:rPr>
          <w:rFonts w:eastAsiaTheme="minorEastAsia"/>
        </w:rPr>
        <w:t xml:space="preserve">hybrid group resulted in </w:t>
      </w:r>
      <w:r w:rsidR="00D114D9" w:rsidRPr="000D7ADB">
        <w:rPr>
          <w:rFonts w:eastAsiaTheme="minorEastAsia" w:hint="eastAsia"/>
          <w:lang w:eastAsia="ko-KR"/>
        </w:rPr>
        <w:t xml:space="preserve">at least 2 times </w:t>
      </w:r>
      <w:r w:rsidRPr="000D7ADB">
        <w:rPr>
          <w:rFonts w:eastAsiaTheme="minorEastAsia"/>
        </w:rPr>
        <w:t>higher and longer-lasting antibody responses</w:t>
      </w:r>
      <w:r w:rsidR="00C1611B" w:rsidRPr="000D7ADB">
        <w:rPr>
          <w:rFonts w:eastAsiaTheme="minorEastAsia" w:hint="eastAsia"/>
          <w:lang w:eastAsia="ko-KR"/>
        </w:rPr>
        <w:t xml:space="preserve"> and</w:t>
      </w:r>
      <w:r w:rsidR="007D4587" w:rsidRPr="000D7ADB">
        <w:rPr>
          <w:rFonts w:eastAsiaTheme="minorEastAsia" w:hint="eastAsia"/>
          <w:lang w:eastAsia="ko-KR"/>
        </w:rPr>
        <w:t xml:space="preserve"> &gt;40% higher </w:t>
      </w:r>
      <w:r w:rsidR="00C1611B" w:rsidRPr="000D7ADB">
        <w:rPr>
          <w:rFonts w:eastAsiaTheme="minorEastAsia" w:hint="eastAsia"/>
          <w:lang w:eastAsia="ko-KR"/>
        </w:rPr>
        <w:t xml:space="preserve">probability of protective effectiveness </w:t>
      </w:r>
      <w:r w:rsidR="00C1611B" w:rsidRPr="000D7ADB">
        <w:rPr>
          <w:rFonts w:eastAsiaTheme="minorEastAsia"/>
          <w:lang w:eastAsia="ko-KR"/>
        </w:rPr>
        <w:t>against</w:t>
      </w:r>
      <w:r w:rsidR="00C1611B" w:rsidRPr="000D7ADB">
        <w:rPr>
          <w:rFonts w:eastAsiaTheme="minorEastAsia" w:hint="eastAsia"/>
          <w:lang w:eastAsia="ko-KR"/>
        </w:rPr>
        <w:t xml:space="preserve"> infection at 12 months from </w:t>
      </w:r>
      <w:r w:rsidR="00C1611B" w:rsidRPr="000D7ADB">
        <w:rPr>
          <w:rFonts w:eastAsiaTheme="minorEastAsia"/>
          <w:lang w:eastAsia="ko-KR"/>
        </w:rPr>
        <w:t xml:space="preserve">the </w:t>
      </w:r>
      <w:r w:rsidR="00C1611B" w:rsidRPr="000D7ADB">
        <w:rPr>
          <w:rFonts w:eastAsiaTheme="minorEastAsia" w:hint="eastAsia"/>
          <w:lang w:eastAsia="ko-KR"/>
        </w:rPr>
        <w:t xml:space="preserve">last immunological event </w:t>
      </w:r>
      <w:r w:rsidR="00C1611B" w:rsidRPr="000D7ADB">
        <w:rPr>
          <w:rFonts w:eastAsiaTheme="minorEastAsia"/>
        </w:rPr>
        <w:t>compared to vaccination alone</w:t>
      </w:r>
      <w:r w:rsidR="00C1611B" w:rsidRPr="000D7ADB">
        <w:rPr>
          <w:rFonts w:eastAsiaTheme="minorEastAsia" w:hint="eastAsia"/>
          <w:lang w:eastAsia="ko-KR"/>
        </w:rPr>
        <w:t xml:space="preserve">. </w:t>
      </w:r>
      <w:r w:rsidR="00960A1D" w:rsidRPr="000D7ADB">
        <w:rPr>
          <w:rFonts w:eastAsiaTheme="minorEastAsia" w:hint="eastAsia"/>
          <w:lang w:eastAsia="ko-KR"/>
        </w:rPr>
        <w:t xml:space="preserve">We also found similar risk factor (such as </w:t>
      </w:r>
      <w:r w:rsidR="00960A1D" w:rsidRPr="000D7ADB">
        <w:rPr>
          <w:rFonts w:eastAsiaTheme="minorEastAsia"/>
          <w:lang w:eastAsia="ko-KR"/>
        </w:rPr>
        <w:t>female</w:t>
      </w:r>
      <w:r w:rsidR="00960A1D" w:rsidRPr="000D7ADB">
        <w:rPr>
          <w:rFonts w:eastAsiaTheme="minorEastAsia" w:hint="eastAsia"/>
          <w:lang w:eastAsia="ko-KR"/>
        </w:rPr>
        <w:t xml:space="preserve">) and different risk factors in hybrid and vaccine groups; </w:t>
      </w:r>
      <w:r w:rsidR="00960A1D" w:rsidRPr="000D7ADB">
        <w:t>the timing of infection or vaccination could be more critical than the sheer number of vaccine doses</w:t>
      </w:r>
      <w:r w:rsidR="00960A1D" w:rsidRPr="000D7ADB">
        <w:rPr>
          <w:rFonts w:eastAsiaTheme="minorEastAsia" w:hint="eastAsia"/>
          <w:lang w:eastAsia="ko-KR"/>
        </w:rPr>
        <w:t xml:space="preserve"> in hybrid group while c</w:t>
      </w:r>
      <w:r w:rsidR="00960A1D" w:rsidRPr="000D7ADB">
        <w:rPr>
          <w:rFonts w:eastAsiaTheme="minorEastAsia"/>
          <w:lang w:eastAsia="ko-KR"/>
        </w:rPr>
        <w:t xml:space="preserve">hildren </w:t>
      </w:r>
      <w:r w:rsidR="00960A1D" w:rsidRPr="000D7ADB">
        <w:rPr>
          <w:rFonts w:eastAsiaTheme="minorEastAsia" w:hint="eastAsia"/>
          <w:lang w:eastAsia="ko-KR"/>
        </w:rPr>
        <w:t xml:space="preserve">aged &lt;20 years </w:t>
      </w:r>
      <w:r w:rsidR="00960A1D" w:rsidRPr="000D7ADB">
        <w:rPr>
          <w:rFonts w:eastAsiaTheme="minorEastAsia"/>
          <w:lang w:eastAsia="ko-KR"/>
        </w:rPr>
        <w:t>without previous infection</w:t>
      </w:r>
      <w:r w:rsidR="00960A1D" w:rsidRPr="000D7ADB">
        <w:rPr>
          <w:rFonts w:eastAsiaTheme="minorEastAsia" w:hint="eastAsia"/>
          <w:lang w:eastAsia="ko-KR"/>
        </w:rPr>
        <w:t xml:space="preserve"> and elderly aged &gt;65 years (who </w:t>
      </w:r>
      <w:r w:rsidR="00960A1D" w:rsidRPr="000D7ADB">
        <w:rPr>
          <w:color w:val="000000"/>
          <w:shd w:val="clear" w:color="auto" w:fill="FFFFFF"/>
        </w:rPr>
        <w:t>are more likely to rely upon vaccination to increase immunity</w:t>
      </w:r>
      <w:r w:rsidR="00960A1D" w:rsidRPr="000D7ADB">
        <w:rPr>
          <w:rFonts w:eastAsiaTheme="minorEastAsia" w:hint="eastAsia"/>
          <w:color w:val="000000"/>
          <w:shd w:val="clear" w:color="auto" w:fill="FFFFFF"/>
          <w:lang w:eastAsia="ko-KR"/>
        </w:rPr>
        <w:t xml:space="preserve"> and </w:t>
      </w:r>
      <w:r w:rsidR="00960A1D" w:rsidRPr="000D7ADB">
        <w:rPr>
          <w:color w:val="000000"/>
          <w:shd w:val="clear" w:color="auto" w:fill="FFFFFF"/>
        </w:rPr>
        <w:t>might have waned</w:t>
      </w:r>
      <w:r w:rsidR="00960A1D" w:rsidRPr="000D7ADB">
        <w:rPr>
          <w:rFonts w:eastAsiaTheme="minorEastAsia" w:hint="eastAsia"/>
          <w:color w:val="000000"/>
          <w:shd w:val="clear" w:color="auto" w:fill="FFFFFF"/>
          <w:lang w:eastAsia="ko-KR"/>
        </w:rPr>
        <w:t xml:space="preserve">) might be prioritized for the booster vaccine. </w:t>
      </w:r>
      <w:r w:rsidR="00960A1D" w:rsidRPr="000D7ADB">
        <w:t xml:space="preserve">These findings could support the development of </w:t>
      </w:r>
      <w:r w:rsidR="00960A1D" w:rsidRPr="000D7ADB">
        <w:rPr>
          <w:rStyle w:val="Strong"/>
          <w:rFonts w:eastAsiaTheme="majorEastAsia"/>
          <w:b w:val="0"/>
          <w:bCs w:val="0"/>
        </w:rPr>
        <w:t>personalized vaccination schedules</w:t>
      </w:r>
      <w:r w:rsidR="00960A1D" w:rsidRPr="000D7ADB">
        <w:rPr>
          <w:b/>
          <w:bCs/>
        </w:rPr>
        <w:t>,</w:t>
      </w:r>
      <w:r w:rsidR="00960A1D" w:rsidRPr="000D7ADB">
        <w:t xml:space="preserve"> considering both recent infections and the timing of past vaccinations.</w:t>
      </w:r>
    </w:p>
    <w:p w14:paraId="07494D50" w14:textId="06BE3DB4" w:rsidR="00960A1D" w:rsidRDefault="00960A1D" w:rsidP="00D114D9">
      <w:pPr>
        <w:widowControl/>
        <w:tabs>
          <w:tab w:val="num" w:pos="720"/>
        </w:tabs>
        <w:adjustRightInd w:val="0"/>
        <w:spacing w:line="360" w:lineRule="auto"/>
        <w:contextualSpacing/>
        <w:jc w:val="both"/>
        <w:rPr>
          <w:rFonts w:eastAsiaTheme="minorEastAsia"/>
          <w:lang w:eastAsia="ko-KR"/>
        </w:rPr>
      </w:pPr>
    </w:p>
    <w:p w14:paraId="36BD77C3" w14:textId="77777777" w:rsidR="00D114D9" w:rsidRDefault="00D114D9" w:rsidP="00D114D9">
      <w:pPr>
        <w:widowControl/>
        <w:tabs>
          <w:tab w:val="num" w:pos="720"/>
        </w:tabs>
        <w:adjustRightInd w:val="0"/>
        <w:spacing w:line="360" w:lineRule="auto"/>
        <w:contextualSpacing/>
        <w:jc w:val="both"/>
        <w:rPr>
          <w:rFonts w:eastAsiaTheme="minorEastAsia"/>
          <w:lang w:eastAsia="ko-KR"/>
        </w:rPr>
      </w:pPr>
    </w:p>
    <w:p w14:paraId="62DBB89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6A0E16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C52FA7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117AE7C"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FBCEA2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C3F165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FFB5D9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B91F256"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DC47AD1"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B4BAFEF"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3AF6C4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123D194"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4664E69"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References</w:t>
      </w:r>
    </w:p>
    <w:p w14:paraId="6ECE9239" w14:textId="4303C0AD" w:rsidR="002D196E" w:rsidRPr="002D196E" w:rsidRDefault="00B61119" w:rsidP="002D196E">
      <w:pPr>
        <w:rPr>
          <w:rFonts w:eastAsiaTheme="minorEastAsia"/>
          <w:lang w:eastAsia="ko-KR"/>
        </w:rPr>
      </w:pPr>
      <w:r>
        <w:rPr>
          <w:rFonts w:eastAsiaTheme="minorEastAsia"/>
          <w:noProof/>
          <w:lang w:eastAsia="ko-KR"/>
        </w:rPr>
        <w:t xml:space="preserve"> </w:t>
      </w:r>
    </w:p>
    <w:p w14:paraId="4FFE3643" w14:textId="77777777" w:rsidR="00F86585" w:rsidRPr="00F86585" w:rsidRDefault="00901120" w:rsidP="00F86585">
      <w:pPr>
        <w:pStyle w:val="Bibliography"/>
      </w:pPr>
      <w:r>
        <w:t xml:space="preserve"> </w:t>
      </w:r>
      <w:r w:rsidR="00B61119">
        <w:rPr>
          <w:noProof/>
        </w:rPr>
        <w:t xml:space="preserve">  </w:t>
      </w:r>
      <w:r w:rsidR="00896C34">
        <w:rPr>
          <w:noProof/>
        </w:rPr>
        <w:fldChar w:fldCharType="begin"/>
      </w:r>
      <w:r w:rsidR="00896C34">
        <w:rPr>
          <w:noProof/>
        </w:rPr>
        <w:instrText xml:space="preserve"> ADDIN ZOTERO_BIBL {"uncited":[],"omitted":[],"custom":[]} CSL_BIBLIOGRAPHY </w:instrText>
      </w:r>
      <w:r w:rsidR="00896C34">
        <w:rPr>
          <w:noProof/>
        </w:rPr>
        <w:fldChar w:fldCharType="separate"/>
      </w:r>
      <w:r w:rsidR="00F86585" w:rsidRPr="00F86585">
        <w:t>[1]</w:t>
      </w:r>
      <w:r w:rsidR="00F86585" w:rsidRPr="00F86585">
        <w:tab/>
        <w:t xml:space="preserve">S. Gazit </w:t>
      </w:r>
      <w:r w:rsidR="00F86585" w:rsidRPr="00F86585">
        <w:rPr>
          <w:i/>
          <w:iCs/>
        </w:rPr>
        <w:t>et al.</w:t>
      </w:r>
      <w:r w:rsidR="00F86585" w:rsidRPr="00F86585">
        <w:t xml:space="preserve">, “Hybrid immunity against reinfection with SARS-CoV-2 following a previous SARS-CoV-2 infection and single dose of the BNT162b2 vaccine in children and adolescents: a target trial emulation,” </w:t>
      </w:r>
      <w:r w:rsidR="00F86585" w:rsidRPr="00F86585">
        <w:rPr>
          <w:i/>
          <w:iCs/>
        </w:rPr>
        <w:t>Lancet Microbe</w:t>
      </w:r>
      <w:r w:rsidR="00F86585" w:rsidRPr="00F86585">
        <w:t>, vol. 4, no. 7, pp. e495–e505, Jul. 2023, doi: 10.1016/S2666-5247(23)00103-9.</w:t>
      </w:r>
    </w:p>
    <w:p w14:paraId="6674985B" w14:textId="77777777" w:rsidR="00F86585" w:rsidRPr="00F86585" w:rsidRDefault="00F86585" w:rsidP="00F86585">
      <w:pPr>
        <w:pStyle w:val="Bibliography"/>
      </w:pPr>
      <w:r w:rsidRPr="00F86585">
        <w:t>[2]</w:t>
      </w:r>
      <w:r w:rsidRPr="00F86585">
        <w:tab/>
        <w:t xml:space="preserve">M. Karachaliou </w:t>
      </w:r>
      <w:r w:rsidRPr="00F86585">
        <w:rPr>
          <w:i/>
          <w:iCs/>
        </w:rPr>
        <w:t>et al.</w:t>
      </w:r>
      <w:r w:rsidRPr="00F86585">
        <w:t xml:space="preserve">, “SARS-CoV-2 infection, vaccination, and antibody response trajectories in adults: a cohort study in Catalonia,” </w:t>
      </w:r>
      <w:r w:rsidRPr="00F86585">
        <w:rPr>
          <w:i/>
          <w:iCs/>
        </w:rPr>
        <w:t>BMC Med.</w:t>
      </w:r>
      <w:r w:rsidRPr="00F86585">
        <w:t>, vol. 20, p. 347, Sep. 2022, doi: 10.1186/s12916-022-02547-2.</w:t>
      </w:r>
    </w:p>
    <w:p w14:paraId="2205CA1B" w14:textId="77777777" w:rsidR="00F86585" w:rsidRPr="00F86585" w:rsidRDefault="00F86585" w:rsidP="00F86585">
      <w:pPr>
        <w:pStyle w:val="Bibliography"/>
      </w:pPr>
      <w:r w:rsidRPr="00F86585">
        <w:t>[3]</w:t>
      </w:r>
      <w:r w:rsidRPr="00F86585">
        <w:tab/>
        <w:t xml:space="preserve">Y. Wei </w:t>
      </w:r>
      <w:r w:rsidRPr="00F86585">
        <w:rPr>
          <w:i/>
          <w:iCs/>
        </w:rPr>
        <w:t>et al.</w:t>
      </w:r>
      <w:r w:rsidRPr="00F86585">
        <w:t xml:space="preserve">, “Estimation of Vaccine Effectiveness of CoronaVac and BNT162b2 Against Severe Outcomes Over Time Among Patients With SARS-CoV-2 Omicron,” </w:t>
      </w:r>
      <w:r w:rsidRPr="00F86585">
        <w:rPr>
          <w:i/>
          <w:iCs/>
        </w:rPr>
        <w:t>JAMA Netw. Open</w:t>
      </w:r>
      <w:r w:rsidRPr="00F86585">
        <w:t>, vol. 6, no. 2, p. e2254777, Feb. 2023, doi: 10.1001/jamanetworkopen.2022.54777.</w:t>
      </w:r>
    </w:p>
    <w:p w14:paraId="532728A0" w14:textId="77777777" w:rsidR="00F86585" w:rsidRPr="00F86585" w:rsidRDefault="00F86585" w:rsidP="00F86585">
      <w:pPr>
        <w:pStyle w:val="Bibliography"/>
      </w:pPr>
      <w:r w:rsidRPr="00F86585">
        <w:t>[4]</w:t>
      </w:r>
      <w:r w:rsidRPr="00F86585">
        <w:tab/>
        <w:t xml:space="preserve">M. Fabiani </w:t>
      </w:r>
      <w:r w:rsidRPr="00F86585">
        <w:rPr>
          <w:i/>
          <w:iCs/>
        </w:rPr>
        <w:t>et al.</w:t>
      </w:r>
      <w:r w:rsidRPr="00F86585">
        <w:t xml:space="preserve">, “Effectiveness of mRNA vaccines and waning of protection against SARS-CoV-2 infection and severe covid-19 during predominant circulation of the delta variant in Italy: retrospective cohort study,” </w:t>
      </w:r>
      <w:r w:rsidRPr="00F86585">
        <w:rPr>
          <w:i/>
          <w:iCs/>
        </w:rPr>
        <w:t>BMJ</w:t>
      </w:r>
      <w:r w:rsidRPr="00F86585">
        <w:t>, vol. 376, p. e069052, Feb. 2022, doi: 10.1136/bmj-2021-069052.</w:t>
      </w:r>
    </w:p>
    <w:p w14:paraId="204E7285" w14:textId="77777777" w:rsidR="00F86585" w:rsidRPr="00F86585" w:rsidRDefault="00F86585" w:rsidP="00F86585">
      <w:pPr>
        <w:pStyle w:val="Bibliography"/>
      </w:pPr>
      <w:r w:rsidRPr="00F86585">
        <w:t>[5]</w:t>
      </w:r>
      <w:r w:rsidRPr="00F86585">
        <w:tab/>
        <w:t xml:space="preserve">N. Wu </w:t>
      </w:r>
      <w:r w:rsidRPr="00F86585">
        <w:rPr>
          <w:i/>
          <w:iCs/>
        </w:rPr>
        <w:t>et al.</w:t>
      </w:r>
      <w:r w:rsidRPr="00F86585">
        <w:t xml:space="preserve">, “Long-term effectiveness of COVID-19 vaccines against infections, hospitalisations, and mortality in adults: findings from a rapid living systematic evidence synthesis and meta-analysis up to December, 2022,” </w:t>
      </w:r>
      <w:r w:rsidRPr="00F86585">
        <w:rPr>
          <w:i/>
          <w:iCs/>
        </w:rPr>
        <w:t>Lancet Respir. Med.</w:t>
      </w:r>
      <w:r w:rsidRPr="00F86585">
        <w:t>, vol. 11, no. 5, pp. 439–452, May 2023, doi: 10.1016/S2213-2600(23)00015-2.</w:t>
      </w:r>
    </w:p>
    <w:p w14:paraId="7C8C1D79" w14:textId="77777777" w:rsidR="00F86585" w:rsidRPr="00F86585" w:rsidRDefault="00F86585" w:rsidP="00F86585">
      <w:pPr>
        <w:pStyle w:val="Bibliography"/>
      </w:pPr>
      <w:r w:rsidRPr="00F86585">
        <w:t>[6]</w:t>
      </w:r>
      <w:r w:rsidRPr="00F86585">
        <w:tab/>
        <w:t xml:space="preserve">N. Andrews </w:t>
      </w:r>
      <w:r w:rsidRPr="00F86585">
        <w:rPr>
          <w:i/>
          <w:iCs/>
        </w:rPr>
        <w:t>et al.</w:t>
      </w:r>
      <w:r w:rsidRPr="00F86585">
        <w:t xml:space="preserve">, “Covid-19 Vaccine Effectiveness against the Omicron (B.1.1.529) Variant,” </w:t>
      </w:r>
      <w:r w:rsidRPr="00F86585">
        <w:rPr>
          <w:i/>
          <w:iCs/>
        </w:rPr>
        <w:t>N. Engl. J. Med.</w:t>
      </w:r>
      <w:r w:rsidRPr="00F86585">
        <w:t>, p. NEJMoa2119451, Mar. 2022, doi: 10.1056/NEJMoa2119451.</w:t>
      </w:r>
    </w:p>
    <w:p w14:paraId="26539DE6" w14:textId="77777777" w:rsidR="00F86585" w:rsidRPr="00F86585" w:rsidRDefault="00F86585" w:rsidP="00F86585">
      <w:pPr>
        <w:pStyle w:val="Bibliography"/>
      </w:pPr>
      <w:r w:rsidRPr="00F86585">
        <w:t>[7]</w:t>
      </w:r>
      <w:r w:rsidRPr="00F86585">
        <w:tab/>
        <w:t xml:space="preserve">D. Cromer </w:t>
      </w:r>
      <w:r w:rsidRPr="00F86585">
        <w:rPr>
          <w:i/>
          <w:iCs/>
        </w:rPr>
        <w:t>et al.</w:t>
      </w:r>
      <w:r w:rsidRPr="00F86585">
        <w:t xml:space="preserve">, “Neutralising antibody titres as predictors of protection against SARS-CoV-2 variants and the impact of boosting: a meta-analysis,” </w:t>
      </w:r>
      <w:r w:rsidRPr="00F86585">
        <w:rPr>
          <w:i/>
          <w:iCs/>
        </w:rPr>
        <w:t>Lancet Microbe</w:t>
      </w:r>
      <w:r w:rsidRPr="00F86585">
        <w:t>, vol. 3, no. 1, pp. e52–e61, Jan. 2022, doi: 10.1016/S2666-5247(21)00267-6.</w:t>
      </w:r>
    </w:p>
    <w:p w14:paraId="70DD4C74" w14:textId="77777777" w:rsidR="00F86585" w:rsidRPr="00F86585" w:rsidRDefault="00F86585" w:rsidP="00F86585">
      <w:pPr>
        <w:pStyle w:val="Bibliography"/>
      </w:pPr>
      <w:r w:rsidRPr="00F86585">
        <w:t>[8]</w:t>
      </w:r>
      <w:r w:rsidRPr="00F86585">
        <w:tab/>
        <w:t xml:space="preserve">G. Moncunill </w:t>
      </w:r>
      <w:r w:rsidRPr="00F86585">
        <w:rPr>
          <w:i/>
          <w:iCs/>
        </w:rPr>
        <w:t>et al.</w:t>
      </w:r>
      <w:r w:rsidRPr="00F86585">
        <w:t xml:space="preserve">, “Determinants of early antibody responses to COVID-19 mRNA vaccines in a cohort of exposed and naïve healthcare workers,” </w:t>
      </w:r>
      <w:r w:rsidRPr="00F86585">
        <w:rPr>
          <w:i/>
          <w:iCs/>
        </w:rPr>
        <w:t>EBioMedicine</w:t>
      </w:r>
      <w:r w:rsidRPr="00F86585">
        <w:t>, vol. 75, p. 103805, Jan. 2022, doi: 10.1016/j.ebiom.2021.103805.</w:t>
      </w:r>
    </w:p>
    <w:p w14:paraId="74CAFE6A" w14:textId="77777777" w:rsidR="00F86585" w:rsidRPr="00F86585" w:rsidRDefault="00F86585" w:rsidP="00F86585">
      <w:pPr>
        <w:pStyle w:val="Bibliography"/>
      </w:pPr>
      <w:r w:rsidRPr="00F86585">
        <w:t>[9]</w:t>
      </w:r>
      <w:r w:rsidRPr="00F86585">
        <w:tab/>
        <w:t xml:space="preserve">H. Ward </w:t>
      </w:r>
      <w:r w:rsidRPr="00F86585">
        <w:rPr>
          <w:i/>
          <w:iCs/>
        </w:rPr>
        <w:t>et al.</w:t>
      </w:r>
      <w:r w:rsidRPr="00F86585">
        <w:t xml:space="preserve">, “Population antibody responses following COVID-19 vaccination in 212,102 individuals,” </w:t>
      </w:r>
      <w:r w:rsidRPr="00F86585">
        <w:rPr>
          <w:i/>
          <w:iCs/>
        </w:rPr>
        <w:t>Nat. Commun.</w:t>
      </w:r>
      <w:r w:rsidRPr="00F86585">
        <w:t>, vol. 13, no. 1, p. 907, Feb. 2022, doi: 10.1038/s41467-022-28527-x.</w:t>
      </w:r>
    </w:p>
    <w:p w14:paraId="2A8F2783" w14:textId="77777777" w:rsidR="00F86585" w:rsidRPr="00F86585" w:rsidRDefault="00F86585" w:rsidP="00F86585">
      <w:pPr>
        <w:pStyle w:val="Bibliography"/>
      </w:pPr>
      <w:r w:rsidRPr="00F86585">
        <w:t>[10]</w:t>
      </w:r>
      <w:r w:rsidRPr="00F86585">
        <w:tab/>
        <w:t xml:space="preserve">N. Bobrovitz </w:t>
      </w:r>
      <w:r w:rsidRPr="00F86585">
        <w:rPr>
          <w:i/>
          <w:iCs/>
        </w:rPr>
        <w:t>et al.</w:t>
      </w:r>
      <w:r w:rsidRPr="00F86585">
        <w:t xml:space="preserve">, “Protective effectiveness of previous SARS-CoV-2 infection and hybrid immunity against the omicron variant and severe disease: a systematic review and meta-regression,” </w:t>
      </w:r>
      <w:r w:rsidRPr="00F86585">
        <w:rPr>
          <w:i/>
          <w:iCs/>
        </w:rPr>
        <w:t>Lancet Infect. Dis.</w:t>
      </w:r>
      <w:r w:rsidRPr="00F86585">
        <w:t>, vol. 23, no. 5, pp. 556–567, May 2023, doi: 10.1016/S1473-3099(22)00801-5.</w:t>
      </w:r>
    </w:p>
    <w:p w14:paraId="50EBA1EF" w14:textId="77777777" w:rsidR="00F86585" w:rsidRPr="00F86585" w:rsidRDefault="00F86585" w:rsidP="00F86585">
      <w:pPr>
        <w:pStyle w:val="Bibliography"/>
      </w:pPr>
      <w:r w:rsidRPr="00F86585">
        <w:t>[11]</w:t>
      </w:r>
      <w:r w:rsidRPr="00F86585">
        <w:tab/>
        <w:t>“Protection of COVID-19 vaccination and previous infection against Omicron BA.1, BA.2 and Delta SARS-CoV-2 infections | Nature Communications.” Accessed: Sep. 23, 2024. [Online]. Available: https://www.nature.com/articles/s41467-022-31838-8</w:t>
      </w:r>
    </w:p>
    <w:p w14:paraId="7AB02364" w14:textId="77777777" w:rsidR="00F86585" w:rsidRPr="00F86585" w:rsidRDefault="00F86585" w:rsidP="00F86585">
      <w:pPr>
        <w:pStyle w:val="Bibliography"/>
      </w:pPr>
      <w:r w:rsidRPr="00F86585">
        <w:t>[12]</w:t>
      </w:r>
      <w:r w:rsidRPr="00F86585">
        <w:tab/>
        <w:t xml:space="preserve">N. Bobrovitz </w:t>
      </w:r>
      <w:r w:rsidRPr="00F86585">
        <w:rPr>
          <w:i/>
          <w:iCs/>
        </w:rPr>
        <w:t>et al.</w:t>
      </w:r>
      <w:r w:rsidRPr="00F86585">
        <w:t xml:space="preserve">, “Protective effectiveness of prior SARS-CoV-2 infection and hybrid immunity against Omicron infection and severe disease: a systematic review and meta-regression,” Oct. 24, 2022, </w:t>
      </w:r>
      <w:r w:rsidRPr="00F86585">
        <w:rPr>
          <w:i/>
          <w:iCs/>
        </w:rPr>
        <w:t>medRxiv</w:t>
      </w:r>
      <w:r w:rsidRPr="00F86585">
        <w:t>. doi: 10.1101/2022.10.02.22280610.</w:t>
      </w:r>
    </w:p>
    <w:p w14:paraId="524A9DCD" w14:textId="77777777" w:rsidR="00F86585" w:rsidRPr="00F86585" w:rsidRDefault="00F86585" w:rsidP="00F86585">
      <w:pPr>
        <w:pStyle w:val="Bibliography"/>
      </w:pPr>
      <w:r w:rsidRPr="00F86585">
        <w:t>[13]</w:t>
      </w:r>
      <w:r w:rsidRPr="00F86585">
        <w:tab/>
        <w:t xml:space="preserve">Y. Goldberg </w:t>
      </w:r>
      <w:r w:rsidRPr="00F86585">
        <w:rPr>
          <w:i/>
          <w:iCs/>
        </w:rPr>
        <w:t>et al.</w:t>
      </w:r>
      <w:r w:rsidRPr="00F86585">
        <w:t xml:space="preserve">, “Protection and Waning of Natural and Hybrid Immunity to SARS-CoV-2,” </w:t>
      </w:r>
      <w:r w:rsidRPr="00F86585">
        <w:rPr>
          <w:i/>
          <w:iCs/>
        </w:rPr>
        <w:t>N. Engl. J. Med.</w:t>
      </w:r>
      <w:r w:rsidRPr="00F86585">
        <w:t>, vol. 386, no. 23, pp. 2201–2212, Jun. 2022, doi: 10.1056/NEJMoa2118946.</w:t>
      </w:r>
    </w:p>
    <w:p w14:paraId="13949FA9" w14:textId="77777777" w:rsidR="00F86585" w:rsidRPr="00F86585" w:rsidRDefault="00F86585" w:rsidP="00F86585">
      <w:pPr>
        <w:pStyle w:val="Bibliography"/>
      </w:pPr>
      <w:r w:rsidRPr="00F86585">
        <w:t>[14]</w:t>
      </w:r>
      <w:r w:rsidRPr="00F86585">
        <w:tab/>
        <w:t xml:space="preserve">G. den Hartog </w:t>
      </w:r>
      <w:r w:rsidRPr="00F86585">
        <w:rPr>
          <w:i/>
          <w:iCs/>
        </w:rPr>
        <w:t>et al.</w:t>
      </w:r>
      <w:r w:rsidRPr="00F86585">
        <w:t xml:space="preserve">, “Assessment of hybrid population immunity to SARS-CoV-2 following breakthrough infections of distinct SARS-CoV-2 variants by the detection of antibodies to nucleoprotein,” </w:t>
      </w:r>
      <w:r w:rsidRPr="00F86585">
        <w:rPr>
          <w:i/>
          <w:iCs/>
        </w:rPr>
        <w:t>Sci. Rep.</w:t>
      </w:r>
      <w:r w:rsidRPr="00F86585">
        <w:t>, vol. 13, no. 1, p. 18394, Oct. 2023, doi: 10.1038/s41598-023-45718-8.</w:t>
      </w:r>
    </w:p>
    <w:p w14:paraId="47BDD63C" w14:textId="77777777" w:rsidR="00F86585" w:rsidRPr="00F86585" w:rsidRDefault="00F86585" w:rsidP="00F86585">
      <w:pPr>
        <w:pStyle w:val="Bibliography"/>
      </w:pPr>
      <w:r w:rsidRPr="00F86585">
        <w:t>[15]</w:t>
      </w:r>
      <w:r w:rsidRPr="00F86585">
        <w:tab/>
        <w:t xml:space="preserve">J. Han </w:t>
      </w:r>
      <w:r w:rsidRPr="00F86585">
        <w:rPr>
          <w:i/>
          <w:iCs/>
        </w:rPr>
        <w:t>et al.</w:t>
      </w:r>
      <w:r w:rsidRPr="00F86585">
        <w:t xml:space="preserve">, “Korea Seroprevalence Study of Monitoring of SARS-COV-2 Antibody Retention and Transmission (K-SEROSMART): findings from national representative sample,” </w:t>
      </w:r>
      <w:r w:rsidRPr="00F86585">
        <w:rPr>
          <w:i/>
          <w:iCs/>
        </w:rPr>
        <w:t>Epidemiol. Health</w:t>
      </w:r>
      <w:r w:rsidRPr="00F86585">
        <w:t>, vol. 45, 2023, doi: 10.4178/epih.e2023075.</w:t>
      </w:r>
    </w:p>
    <w:p w14:paraId="58D08C58" w14:textId="77777777" w:rsidR="00F86585" w:rsidRPr="00F86585" w:rsidRDefault="00F86585" w:rsidP="00F86585">
      <w:pPr>
        <w:pStyle w:val="Bibliography"/>
      </w:pPr>
      <w:r w:rsidRPr="00F86585">
        <w:t>[16]</w:t>
      </w:r>
      <w:r w:rsidRPr="00F86585">
        <w:tab/>
        <w:t xml:space="preserve">D. Steensels, N. Pierlet, J. Penders, D. Mesotten, and L. Heylen, “Comparison of SARS-CoV-2 Antibody Response Following Vaccination With BNT162b2 and mRNA-1273,” </w:t>
      </w:r>
      <w:r w:rsidRPr="00F86585">
        <w:rPr>
          <w:i/>
          <w:iCs/>
        </w:rPr>
        <w:t>JAMA</w:t>
      </w:r>
      <w:r w:rsidRPr="00F86585">
        <w:t>, vol. 326, no. 15, pp. 1533–1535, Oct. 2021, doi: 10.1001/jama.2021.15125.</w:t>
      </w:r>
    </w:p>
    <w:p w14:paraId="53A4EFEC" w14:textId="77777777" w:rsidR="00F86585" w:rsidRPr="00F86585" w:rsidRDefault="00F86585" w:rsidP="00F86585">
      <w:pPr>
        <w:pStyle w:val="Bibliography"/>
      </w:pPr>
      <w:r w:rsidRPr="00F86585">
        <w:t>[17]</w:t>
      </w:r>
      <w:r w:rsidRPr="00F86585">
        <w:tab/>
        <w:t xml:space="preserve">W. F. Garcia-Beltran </w:t>
      </w:r>
      <w:r w:rsidRPr="00F86585">
        <w:rPr>
          <w:i/>
          <w:iCs/>
        </w:rPr>
        <w:t>et al.</w:t>
      </w:r>
      <w:r w:rsidRPr="00F86585">
        <w:t xml:space="preserve">, “mRNA-based COVID-19 vaccine boosters induce neutralizing immunity against SARS-CoV-2 Omicron variant,” </w:t>
      </w:r>
      <w:r w:rsidRPr="00F86585">
        <w:rPr>
          <w:i/>
          <w:iCs/>
        </w:rPr>
        <w:t>Cell</w:t>
      </w:r>
      <w:r w:rsidRPr="00F86585">
        <w:t>, vol. 185, no. 3, pp. 457-466.e4, Feb. 2022, doi: 10.1016/j.cell.2021.12.033.</w:t>
      </w:r>
    </w:p>
    <w:p w14:paraId="79951669" w14:textId="77777777" w:rsidR="00F86585" w:rsidRPr="00F86585" w:rsidRDefault="00F86585" w:rsidP="00F86585">
      <w:pPr>
        <w:pStyle w:val="Bibliography"/>
      </w:pPr>
      <w:r w:rsidRPr="00F86585">
        <w:t>[18]</w:t>
      </w:r>
      <w:r w:rsidRPr="00F86585">
        <w:tab/>
        <w:t xml:space="preserve">B. Carstensen, M. Plummer, E. Laara, and M. Hills, </w:t>
      </w:r>
      <w:r w:rsidRPr="00F86585">
        <w:rPr>
          <w:i/>
          <w:iCs/>
        </w:rPr>
        <w:t>Epi: Statistical Analysis in Epidemiology</w:t>
      </w:r>
      <w:r w:rsidRPr="00F86585">
        <w:t>. (Jul. 18, 2024). Accessed: Aug. 12, 2024. [Online]. Available: https://cran.r-</w:t>
      </w:r>
      <w:r w:rsidRPr="00F86585">
        <w:lastRenderedPageBreak/>
        <w:t>project.org/web/packages/Epi/index.html</w:t>
      </w:r>
    </w:p>
    <w:p w14:paraId="6789A6A3" w14:textId="77777777" w:rsidR="00F86585" w:rsidRPr="00F86585" w:rsidRDefault="00F86585" w:rsidP="00F86585">
      <w:pPr>
        <w:pStyle w:val="Bibliography"/>
      </w:pPr>
      <w:r w:rsidRPr="00F86585">
        <w:t>[19]</w:t>
      </w:r>
      <w:r w:rsidRPr="00F86585">
        <w:tab/>
        <w:t xml:space="preserve">N. Pearce, “Analysis of matched case-control studies,” </w:t>
      </w:r>
      <w:r w:rsidRPr="00F86585">
        <w:rPr>
          <w:i/>
          <w:iCs/>
        </w:rPr>
        <w:t>BMJ</w:t>
      </w:r>
      <w:r w:rsidRPr="00F86585">
        <w:t>, vol. 352, p. i969, Feb. 2016, doi: 10.1136/bmj.i969.</w:t>
      </w:r>
    </w:p>
    <w:p w14:paraId="26CABC05" w14:textId="77777777" w:rsidR="00F86585" w:rsidRPr="00F86585" w:rsidRDefault="00F86585" w:rsidP="00F86585">
      <w:pPr>
        <w:pStyle w:val="Bibliography"/>
      </w:pPr>
      <w:r w:rsidRPr="00F86585">
        <w:t>[20]</w:t>
      </w:r>
      <w:r w:rsidRPr="00F86585">
        <w:tab/>
        <w:t>“Seroprevalence of SARS-CoV-2 antibodies in the community based on participants in the 2020 Korea National Health and Nutrition Examination Survey.” Accessed: Sep. 04, 2024. [Online]. Available: https://www.e-epih.org/journal/view.php?number=1276</w:t>
      </w:r>
    </w:p>
    <w:p w14:paraId="4A9BC882" w14:textId="77777777" w:rsidR="00F86585" w:rsidRPr="00F86585" w:rsidRDefault="00F86585" w:rsidP="00F86585">
      <w:pPr>
        <w:pStyle w:val="Bibliography"/>
      </w:pPr>
      <w:r w:rsidRPr="00F86585">
        <w:t>[21]</w:t>
      </w:r>
      <w:r w:rsidRPr="00F86585">
        <w:tab/>
        <w:t xml:space="preserve">M. Karachaliou </w:t>
      </w:r>
      <w:r w:rsidRPr="00F86585">
        <w:rPr>
          <w:i/>
          <w:iCs/>
        </w:rPr>
        <w:t>et al.</w:t>
      </w:r>
      <w:r w:rsidRPr="00F86585">
        <w:t xml:space="preserve">, “SARS-CoV-2 infection, vaccination, and antibody response trajectories in adults: a cohort study in Catalonia,” </w:t>
      </w:r>
      <w:r w:rsidRPr="00F86585">
        <w:rPr>
          <w:i/>
          <w:iCs/>
        </w:rPr>
        <w:t>BMC Med.</w:t>
      </w:r>
      <w:r w:rsidRPr="00F86585">
        <w:t>, vol. 20, no. 1, p. 347, Sep. 2022, doi: 10.1186/s12916-022-02547-2.</w:t>
      </w:r>
    </w:p>
    <w:p w14:paraId="55680203" w14:textId="77777777" w:rsidR="00F86585" w:rsidRPr="00F86585" w:rsidRDefault="00F86585" w:rsidP="00F86585">
      <w:pPr>
        <w:pStyle w:val="Bibliography"/>
      </w:pPr>
      <w:r w:rsidRPr="00F86585">
        <w:t>[22]</w:t>
      </w:r>
      <w:r w:rsidRPr="00F86585">
        <w:tab/>
        <w:t xml:space="preserve">E. J. Jang </w:t>
      </w:r>
      <w:r w:rsidRPr="00F86585">
        <w:rPr>
          <w:i/>
          <w:iCs/>
        </w:rPr>
        <w:t>et al.</w:t>
      </w:r>
      <w:r w:rsidRPr="00F86585">
        <w:t xml:space="preserve">, “Presumed population immunity to SARS-CoV-2 in South Korea, April 2022,” </w:t>
      </w:r>
      <w:r w:rsidRPr="00F86585">
        <w:rPr>
          <w:i/>
          <w:iCs/>
        </w:rPr>
        <w:t>Osong Public Health Res. Perspect.</w:t>
      </w:r>
      <w:r w:rsidRPr="00F86585">
        <w:t>, vol. 13, no. 5, pp. 377–381, Oct. 2022, doi: 10.24171/j.phrp.2022.0209.</w:t>
      </w:r>
    </w:p>
    <w:p w14:paraId="1221FE51" w14:textId="77777777" w:rsidR="00F86585" w:rsidRPr="00F86585" w:rsidRDefault="00F86585" w:rsidP="00F86585">
      <w:pPr>
        <w:pStyle w:val="Bibliography"/>
      </w:pPr>
      <w:r w:rsidRPr="00F86585">
        <w:t>[23]</w:t>
      </w:r>
      <w:r w:rsidRPr="00F86585">
        <w:tab/>
        <w:t xml:space="preserve">N. Eliakim-Raz </w:t>
      </w:r>
      <w:r w:rsidRPr="00F86585">
        <w:rPr>
          <w:i/>
          <w:iCs/>
        </w:rPr>
        <w:t>et al.</w:t>
      </w:r>
      <w:r w:rsidRPr="00F86585">
        <w:t xml:space="preserve">, “Three-month follow-up of durability of response to the third dose of the SARS-CoV-2 BNT162b2 vaccine in adults aged 60 years and older: a prospective cohort study,” </w:t>
      </w:r>
      <w:r w:rsidRPr="00F86585">
        <w:rPr>
          <w:i/>
          <w:iCs/>
        </w:rPr>
        <w:t>BMJ Open</w:t>
      </w:r>
      <w:r w:rsidRPr="00F86585">
        <w:t>, vol. 12, no. 8, p. e061584, Aug. 2022, doi: 10.1136/bmjopen-2022-061584.</w:t>
      </w:r>
    </w:p>
    <w:p w14:paraId="3D261901" w14:textId="77777777" w:rsidR="00F86585" w:rsidRPr="00F86585" w:rsidRDefault="00F86585" w:rsidP="00F86585">
      <w:pPr>
        <w:pStyle w:val="Bibliography"/>
      </w:pPr>
      <w:r w:rsidRPr="00F86585">
        <w:t>[24]</w:t>
      </w:r>
      <w:r w:rsidRPr="00F86585">
        <w:tab/>
        <w:t xml:space="preserve">J. A. Montes-González </w:t>
      </w:r>
      <w:r w:rsidRPr="00F86585">
        <w:rPr>
          <w:i/>
          <w:iCs/>
        </w:rPr>
        <w:t>et al.</w:t>
      </w:r>
      <w:r w:rsidRPr="00F86585">
        <w:t xml:space="preserve">, “Protection of hybrid immunity against SARS-CoV-2 reinfection and severe COVID-19 during periods of Omicron variant predominance in Mexico,” </w:t>
      </w:r>
      <w:r w:rsidRPr="00F86585">
        <w:rPr>
          <w:i/>
          <w:iCs/>
        </w:rPr>
        <w:t>Front. Public Health</w:t>
      </w:r>
      <w:r w:rsidRPr="00F86585">
        <w:t>, vol. 11, Apr. 2023, doi: 10.3389/fpubh.2023.1146059.</w:t>
      </w:r>
    </w:p>
    <w:p w14:paraId="799A2250" w14:textId="77777777" w:rsidR="00F86585" w:rsidRPr="00F86585" w:rsidRDefault="00F86585" w:rsidP="00F86585">
      <w:pPr>
        <w:pStyle w:val="Bibliography"/>
      </w:pPr>
      <w:r w:rsidRPr="00F86585">
        <w:t>[25]</w:t>
      </w:r>
      <w:r w:rsidRPr="00F86585">
        <w:tab/>
        <w:t xml:space="preserve">M. Lipsitch, F. Krammer, G. Regev-Yochay, Y. Lustig, and R. D. Balicer, “SARS-CoV-2 breakthrough infections in vaccinated individuals: measurement, causes and impact,” </w:t>
      </w:r>
      <w:r w:rsidRPr="00F86585">
        <w:rPr>
          <w:i/>
          <w:iCs/>
        </w:rPr>
        <w:t>Nat. Rev. Immunol.</w:t>
      </w:r>
      <w:r w:rsidRPr="00F86585">
        <w:t>, vol. 22, no. 1, pp. 57–65, Jan. 2022, doi: 10.1038/s41577-021-00662-4.</w:t>
      </w:r>
    </w:p>
    <w:p w14:paraId="292346EF" w14:textId="77777777" w:rsidR="00F86585" w:rsidRPr="00F86585" w:rsidRDefault="00F86585" w:rsidP="00F86585">
      <w:pPr>
        <w:pStyle w:val="Bibliography"/>
      </w:pPr>
      <w:r w:rsidRPr="00F86585">
        <w:t>[26]</w:t>
      </w:r>
      <w:r w:rsidRPr="00F86585">
        <w:tab/>
        <w:t xml:space="preserve">L. J. Abu-Raddad, H. Chemaitelly, and R. Bertollini, “Effectiveness of mRNA-1273 and BNT162b2 Vaccines in Qatar,” </w:t>
      </w:r>
      <w:r w:rsidRPr="00F86585">
        <w:rPr>
          <w:i/>
          <w:iCs/>
        </w:rPr>
        <w:t>N. Engl. J. Med.</w:t>
      </w:r>
      <w:r w:rsidRPr="00F86585">
        <w:t>, p. NEJMc2117933, Jan. 2022, doi: 10.1056/NEJMc2117933.</w:t>
      </w:r>
    </w:p>
    <w:p w14:paraId="4964F9A5" w14:textId="77777777" w:rsidR="00F86585" w:rsidRPr="00F86585" w:rsidRDefault="00F86585" w:rsidP="00F86585">
      <w:pPr>
        <w:pStyle w:val="Bibliography"/>
      </w:pPr>
      <w:r w:rsidRPr="00F86585">
        <w:t>[27]</w:t>
      </w:r>
      <w:r w:rsidRPr="00F86585">
        <w:tab/>
        <w:t xml:space="preserve">N. Andrews </w:t>
      </w:r>
      <w:r w:rsidRPr="00F86585">
        <w:rPr>
          <w:i/>
          <w:iCs/>
        </w:rPr>
        <w:t>et al.</w:t>
      </w:r>
      <w:r w:rsidRPr="00F86585">
        <w:t xml:space="preserve">, “Duration of Protection against Mild and Severe Disease by Covid-19 Vaccines,” </w:t>
      </w:r>
      <w:r w:rsidRPr="00F86585">
        <w:rPr>
          <w:i/>
          <w:iCs/>
        </w:rPr>
        <w:t>N. Engl. J. Med.</w:t>
      </w:r>
      <w:r w:rsidRPr="00F86585">
        <w:t>, p. NEJMoa2115481, Jan. 2022, doi: 10.1056/NEJMoa2115481.</w:t>
      </w:r>
    </w:p>
    <w:p w14:paraId="41C9F8F9" w14:textId="77777777" w:rsidR="00F86585" w:rsidRPr="00F86585" w:rsidRDefault="00F86585" w:rsidP="00F86585">
      <w:pPr>
        <w:pStyle w:val="Bibliography"/>
      </w:pPr>
      <w:r w:rsidRPr="00F86585">
        <w:t>[28]</w:t>
      </w:r>
      <w:r w:rsidRPr="00F86585">
        <w:tab/>
        <w:t xml:space="preserve">S. K. Yoon </w:t>
      </w:r>
      <w:r w:rsidRPr="00F86585">
        <w:rPr>
          <w:i/>
          <w:iCs/>
        </w:rPr>
        <w:t>et al.</w:t>
      </w:r>
      <w:r w:rsidRPr="00F86585">
        <w:t xml:space="preserve">, “Protection with a Third Dose of mRNA Vaccine against SARS-CoV-2 Variants in Frontline Workers,” </w:t>
      </w:r>
      <w:r w:rsidRPr="00F86585">
        <w:rPr>
          <w:i/>
          <w:iCs/>
        </w:rPr>
        <w:t>N. Engl. J. Med.</w:t>
      </w:r>
      <w:r w:rsidRPr="00F86585">
        <w:t>, p. NEJMc2201821, Apr. 2022, doi: 10.1056/NEJMc2201821.</w:t>
      </w:r>
    </w:p>
    <w:p w14:paraId="7C612D9D" w14:textId="77777777" w:rsidR="00F86585" w:rsidRPr="00F86585" w:rsidRDefault="00F86585" w:rsidP="00F86585">
      <w:pPr>
        <w:pStyle w:val="Bibliography"/>
      </w:pPr>
      <w:r w:rsidRPr="00F86585">
        <w:t>[29]</w:t>
      </w:r>
      <w:r w:rsidRPr="00F86585">
        <w:tab/>
        <w:t xml:space="preserve">M. Šmíd </w:t>
      </w:r>
      <w:r w:rsidRPr="00F86585">
        <w:rPr>
          <w:i/>
          <w:iCs/>
        </w:rPr>
        <w:t>et al.</w:t>
      </w:r>
      <w:r w:rsidRPr="00F86585">
        <w:t xml:space="preserve">, “Protection by vaccines and previous infection against the Omicron variant of SARS-CoV-2,” </w:t>
      </w:r>
      <w:r w:rsidRPr="00F86585">
        <w:rPr>
          <w:i/>
          <w:iCs/>
        </w:rPr>
        <w:t>J. Infect. Dis.</w:t>
      </w:r>
      <w:r w:rsidRPr="00F86585">
        <w:t>, p. jiac161, Apr. 2022, doi: 10.1093/infdis/jiac161.</w:t>
      </w:r>
    </w:p>
    <w:p w14:paraId="371FD2FA" w14:textId="77777777" w:rsidR="00F86585" w:rsidRPr="00F86585" w:rsidRDefault="00F86585" w:rsidP="00F86585">
      <w:pPr>
        <w:pStyle w:val="Bibliography"/>
      </w:pPr>
      <w:r w:rsidRPr="00F86585">
        <w:t>[30]</w:t>
      </w:r>
      <w:r w:rsidRPr="00F86585">
        <w:tab/>
        <w:t>“Hybrid immunity against reinfection with SARS-CoV-2 following a previous SARS-CoV-2 infection and single dose of the BNT162b2 vaccine in children and adolescents: a target trial emulation - The Lancet Microbe.” Accessed: Sep. 04, 2024. [Online]. Available: https://www.thelancet.com/journals/lanmic/article/PIIS2666-5247(23)00103-9/fulltext</w:t>
      </w:r>
    </w:p>
    <w:p w14:paraId="101A6409" w14:textId="056BA120" w:rsidR="008737AA" w:rsidRPr="00D0236F" w:rsidRDefault="00896C34" w:rsidP="008737AA">
      <w:r>
        <w:rPr>
          <w:noProof/>
        </w:rPr>
        <w:fldChar w:fldCharType="end"/>
      </w:r>
    </w:p>
    <w:p w14:paraId="2AD23C28" w14:textId="6923CCD9" w:rsidR="00D536EF" w:rsidRPr="00D0236F" w:rsidRDefault="007C6646" w:rsidP="008737AA">
      <w:r w:rsidRPr="00D0236F">
        <w:t xml:space="preserve"> </w:t>
      </w:r>
    </w:p>
    <w:p w14:paraId="033206BF" w14:textId="77777777" w:rsidR="008737AA" w:rsidRPr="00D0236F"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11B5217E" w14:textId="77777777" w:rsidR="00B8340E" w:rsidRDefault="00B8340E" w:rsidP="008737AA">
      <w:pPr>
        <w:rPr>
          <w:rFonts w:eastAsiaTheme="minorEastAsia"/>
          <w:lang w:eastAsia="ko-KR"/>
        </w:rPr>
      </w:pPr>
    </w:p>
    <w:p w14:paraId="4AC4F5CB" w14:textId="77777777" w:rsidR="00B8340E" w:rsidRDefault="00B8340E" w:rsidP="008737AA">
      <w:pPr>
        <w:rPr>
          <w:rFonts w:eastAsiaTheme="minorEastAsia"/>
          <w:lang w:eastAsia="ko-KR"/>
        </w:rPr>
      </w:pPr>
    </w:p>
    <w:p w14:paraId="36E0652C" w14:textId="77777777" w:rsidR="00B8340E" w:rsidRDefault="00B8340E" w:rsidP="008737AA">
      <w:pPr>
        <w:rPr>
          <w:rFonts w:eastAsiaTheme="minorEastAsia"/>
          <w:lang w:eastAsia="ko-KR"/>
        </w:rPr>
      </w:pPr>
    </w:p>
    <w:p w14:paraId="05D682BC" w14:textId="77777777" w:rsidR="00B8340E" w:rsidRDefault="00B8340E" w:rsidP="008737AA">
      <w:pPr>
        <w:rPr>
          <w:rFonts w:eastAsiaTheme="minorEastAsia"/>
          <w:lang w:eastAsia="ko-KR"/>
        </w:rPr>
      </w:pPr>
    </w:p>
    <w:p w14:paraId="5A4C9A8C" w14:textId="77777777" w:rsidR="00B8340E" w:rsidRDefault="00B8340E" w:rsidP="008737AA">
      <w:pPr>
        <w:rPr>
          <w:rFonts w:eastAsiaTheme="minorEastAsia"/>
          <w:lang w:eastAsia="ko-KR"/>
        </w:rPr>
      </w:pPr>
    </w:p>
    <w:p w14:paraId="17A18196" w14:textId="77777777" w:rsidR="00B8340E" w:rsidRDefault="00B8340E" w:rsidP="008737AA">
      <w:pPr>
        <w:rPr>
          <w:rFonts w:eastAsiaTheme="minorEastAsia"/>
          <w:lang w:eastAsia="ko-KR"/>
        </w:rPr>
      </w:pPr>
    </w:p>
    <w:p w14:paraId="16C0AC49" w14:textId="77777777" w:rsidR="00B8340E" w:rsidRDefault="00B8340E" w:rsidP="008737AA">
      <w:pPr>
        <w:rPr>
          <w:rFonts w:eastAsiaTheme="minorEastAsia"/>
          <w:lang w:eastAsia="ko-KR"/>
        </w:rPr>
      </w:pPr>
    </w:p>
    <w:p w14:paraId="2F5961C7" w14:textId="77777777" w:rsidR="00B8340E" w:rsidRDefault="00B8340E" w:rsidP="008737AA">
      <w:pPr>
        <w:rPr>
          <w:rFonts w:eastAsiaTheme="minorEastAsia"/>
          <w:lang w:eastAsia="ko-KR"/>
        </w:rPr>
      </w:pPr>
    </w:p>
    <w:p w14:paraId="193D352C" w14:textId="77777777" w:rsidR="00B8340E" w:rsidRDefault="00B8340E" w:rsidP="008737AA">
      <w:pPr>
        <w:rPr>
          <w:rFonts w:eastAsiaTheme="minorEastAsia"/>
          <w:lang w:eastAsia="ko-KR"/>
        </w:rPr>
      </w:pPr>
    </w:p>
    <w:p w14:paraId="7A019348" w14:textId="77777777" w:rsidR="00B8340E" w:rsidRDefault="00B8340E" w:rsidP="008737AA">
      <w:pPr>
        <w:rPr>
          <w:rFonts w:eastAsiaTheme="minorEastAsia"/>
          <w:lang w:eastAsia="ko-KR"/>
        </w:rPr>
      </w:pPr>
    </w:p>
    <w:p w14:paraId="14D7C958" w14:textId="77777777" w:rsidR="00B8340E" w:rsidRDefault="00B8340E" w:rsidP="008737AA">
      <w:pPr>
        <w:rPr>
          <w:rFonts w:eastAsiaTheme="minorEastAsia"/>
          <w:lang w:eastAsia="ko-KR"/>
        </w:rPr>
      </w:pPr>
    </w:p>
    <w:p w14:paraId="06DBCDAE" w14:textId="77777777" w:rsidR="00B8340E" w:rsidRDefault="00B8340E" w:rsidP="008737AA">
      <w:pPr>
        <w:rPr>
          <w:rFonts w:eastAsiaTheme="minorEastAsia"/>
          <w:lang w:eastAsia="ko-KR"/>
        </w:rPr>
      </w:pPr>
    </w:p>
    <w:p w14:paraId="4E6F4098" w14:textId="77777777" w:rsidR="00CD3A19" w:rsidRDefault="00CD3A19" w:rsidP="008737AA">
      <w:pPr>
        <w:rPr>
          <w:rFonts w:eastAsiaTheme="minorEastAsia"/>
          <w:lang w:eastAsia="ko-KR"/>
        </w:rPr>
      </w:pPr>
    </w:p>
    <w:p w14:paraId="514CD2A1" w14:textId="77777777" w:rsidR="00CD3A19" w:rsidRDefault="00CD3A19" w:rsidP="008737AA">
      <w:pPr>
        <w:rPr>
          <w:rFonts w:eastAsiaTheme="minorEastAsia"/>
          <w:lang w:eastAsia="ko-KR"/>
        </w:rPr>
      </w:pPr>
    </w:p>
    <w:p w14:paraId="409ABDE8" w14:textId="77777777" w:rsidR="00CD3A19" w:rsidRDefault="00CD3A19" w:rsidP="008737AA">
      <w:pPr>
        <w:rPr>
          <w:rFonts w:eastAsiaTheme="minorEastAsia"/>
          <w:lang w:eastAsia="ko-KR"/>
        </w:rPr>
      </w:pPr>
    </w:p>
    <w:p w14:paraId="5397376E" w14:textId="77777777" w:rsidR="00CD3A19" w:rsidRDefault="00CD3A19" w:rsidP="008737AA">
      <w:pPr>
        <w:rPr>
          <w:rFonts w:eastAsiaTheme="minorEastAsia"/>
          <w:lang w:eastAsia="ko-KR"/>
        </w:rPr>
      </w:pPr>
    </w:p>
    <w:p w14:paraId="69B0C773" w14:textId="77777777" w:rsidR="00CD3A19" w:rsidRDefault="00CD3A19" w:rsidP="008737AA">
      <w:pPr>
        <w:rPr>
          <w:rFonts w:eastAsiaTheme="minorEastAsia"/>
          <w:lang w:eastAsia="ko-KR"/>
        </w:rPr>
      </w:pPr>
    </w:p>
    <w:p w14:paraId="7D23908A" w14:textId="77777777" w:rsidR="00385C63" w:rsidRDefault="00385C63" w:rsidP="008737AA">
      <w:pPr>
        <w:rPr>
          <w:rFonts w:eastAsiaTheme="minorEastAsia"/>
          <w:lang w:eastAsia="ko-KR"/>
        </w:rPr>
      </w:pPr>
    </w:p>
    <w:p w14:paraId="60EEC61A" w14:textId="77777777" w:rsidR="00385C63" w:rsidRDefault="00385C63" w:rsidP="008737AA">
      <w:pPr>
        <w:rPr>
          <w:rFonts w:eastAsiaTheme="minorEastAsia"/>
          <w:lang w:eastAsia="ko-KR"/>
        </w:rPr>
      </w:pPr>
    </w:p>
    <w:p w14:paraId="017BAC00" w14:textId="15E9DD63" w:rsidR="00B8340E" w:rsidRDefault="00B8340E" w:rsidP="008737AA">
      <w:pPr>
        <w:rPr>
          <w:rFonts w:eastAsiaTheme="minorEastAsia"/>
          <w:b/>
          <w:bCs/>
          <w:lang w:eastAsia="ko-KR"/>
        </w:rPr>
      </w:pPr>
      <w:r w:rsidRPr="00B8340E">
        <w:rPr>
          <w:rFonts w:eastAsiaTheme="minorEastAsia" w:hint="eastAsia"/>
          <w:b/>
          <w:bCs/>
          <w:lang w:eastAsia="ko-KR"/>
        </w:rPr>
        <w:lastRenderedPageBreak/>
        <w:t>Appendix</w:t>
      </w:r>
    </w:p>
    <w:p w14:paraId="422C626E" w14:textId="77777777" w:rsidR="00CD3A19" w:rsidRDefault="00CD3A19" w:rsidP="008737AA">
      <w:pPr>
        <w:rPr>
          <w:rFonts w:eastAsiaTheme="minorEastAsia"/>
          <w:b/>
          <w:bCs/>
          <w:lang w:eastAsia="ko-KR"/>
        </w:rPr>
      </w:pPr>
    </w:p>
    <w:p w14:paraId="5A49692C" w14:textId="77777777" w:rsidR="00CD3A19" w:rsidRPr="00CD3A19" w:rsidRDefault="00CD3A19" w:rsidP="00CD3A19">
      <w:pPr>
        <w:pStyle w:val="ListParagraph"/>
        <w:numPr>
          <w:ilvl w:val="0"/>
          <w:numId w:val="6"/>
        </w:numPr>
        <w:tabs>
          <w:tab w:val="left" w:pos="3793"/>
        </w:tabs>
        <w:spacing w:line="276" w:lineRule="auto"/>
        <w:rPr>
          <w:rFonts w:eastAsiaTheme="minorEastAsia"/>
          <w:b/>
          <w:bCs/>
          <w:lang w:eastAsia="ko-KR"/>
        </w:rPr>
      </w:pPr>
      <w:r w:rsidRPr="00CD3A19">
        <w:rPr>
          <w:rFonts w:eastAsiaTheme="minorEastAsia" w:hint="eastAsia"/>
          <w:b/>
          <w:bCs/>
          <w:lang w:eastAsia="ko-KR"/>
        </w:rPr>
        <w:t>Cox hazard model</w:t>
      </w:r>
    </w:p>
    <w:p w14:paraId="5D562646" w14:textId="77777777" w:rsidR="00CD3A19" w:rsidRDefault="00CD3A19" w:rsidP="00CD3A19">
      <w:pPr>
        <w:pStyle w:val="ListParagraph"/>
        <w:tabs>
          <w:tab w:val="left" w:pos="3793"/>
        </w:tabs>
        <w:spacing w:line="276" w:lineRule="auto"/>
        <w:rPr>
          <w:rFonts w:eastAsiaTheme="minorEastAsia"/>
          <w:lang w:eastAsia="ko-KR"/>
        </w:rPr>
      </w:pPr>
    </w:p>
    <w:p w14:paraId="053C1D5E" w14:textId="5AD453F7" w:rsidR="00CD3A19" w:rsidRPr="00CD3A19" w:rsidRDefault="00CD3A19" w:rsidP="00CD3A19">
      <w:pPr>
        <w:tabs>
          <w:tab w:val="left" w:pos="3793"/>
        </w:tabs>
        <w:spacing w:line="276" w:lineRule="auto"/>
        <w:rPr>
          <w:rFonts w:eastAsiaTheme="minorEastAsia"/>
          <w:lang w:eastAsia="ko-KR"/>
        </w:rPr>
      </w:pPr>
      <w:r>
        <w:rPr>
          <w:rFonts w:eastAsiaTheme="minorEastAsia" w:hint="eastAsia"/>
          <w:lang w:eastAsia="ko-KR"/>
        </w:rPr>
        <w:t>Below is</w:t>
      </w:r>
      <w:r w:rsidRPr="00CD3A19">
        <w:rPr>
          <w:rFonts w:eastAsiaTheme="minorEastAsia"/>
          <w:lang w:eastAsia="ko-KR"/>
        </w:rPr>
        <w:t xml:space="preserve"> the equation of cox-hazard model, describing the relative risk of the COVID-19 infection since the latest immunology events. </w:t>
      </w:r>
    </w:p>
    <w:p w14:paraId="6E3F4F8D" w14:textId="5FF912BC" w:rsidR="00CD3A19" w:rsidRPr="00D0236F" w:rsidRDefault="00CD3A19" w:rsidP="00CD3A19">
      <w:pPr>
        <w:tabs>
          <w:tab w:val="left" w:pos="3793"/>
        </w:tabs>
        <w:spacing w:line="276" w:lineRule="auto"/>
        <w:jc w:val="center"/>
        <w:rPr>
          <w:rFonts w:eastAsiaTheme="minorEastAsia"/>
          <w:lang w:eastAsia="ko-KR"/>
        </w:rPr>
      </w:pPr>
    </w:p>
    <w:p w14:paraId="046AD8A4" w14:textId="6AA58226" w:rsidR="00CD3A19" w:rsidRPr="00B8340E" w:rsidRDefault="00F86585" w:rsidP="00F86585">
      <w:pPr>
        <w:jc w:val="center"/>
        <w:rPr>
          <w:rFonts w:eastAsiaTheme="minorEastAsia"/>
          <w:b/>
          <w:bCs/>
          <w:lang w:eastAsia="ko-KR"/>
        </w:rPr>
      </w:pPr>
      <w:r>
        <w:rPr>
          <w:rFonts w:eastAsiaTheme="minorEastAsia"/>
          <w:b/>
          <w:bCs/>
          <w:noProof/>
          <w:lang w:eastAsia="ko-KR"/>
          <w14:ligatures w14:val="standardContextual"/>
        </w:rPr>
        <w:drawing>
          <wp:inline distT="0" distB="0" distL="0" distR="0" wp14:anchorId="6A7EE7E2" wp14:editId="01BE9C71">
            <wp:extent cx="5073706" cy="258533"/>
            <wp:effectExtent l="0" t="0" r="0" b="0"/>
            <wp:docPr id="134741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18671" name="Picture 1347418671"/>
                    <pic:cNvPicPr/>
                  </pic:nvPicPr>
                  <pic:blipFill>
                    <a:blip r:embed="rId20">
                      <a:extLst>
                        <a:ext uri="{28A0092B-C50C-407E-A947-70E740481C1C}">
                          <a14:useLocalDpi xmlns:a14="http://schemas.microsoft.com/office/drawing/2010/main" val="0"/>
                        </a:ext>
                      </a:extLst>
                    </a:blip>
                    <a:stretch>
                      <a:fillRect/>
                    </a:stretch>
                  </pic:blipFill>
                  <pic:spPr>
                    <a:xfrm>
                      <a:off x="0" y="0"/>
                      <a:ext cx="5103075" cy="260030"/>
                    </a:xfrm>
                    <a:prstGeom prst="rect">
                      <a:avLst/>
                    </a:prstGeom>
                  </pic:spPr>
                </pic:pic>
              </a:graphicData>
            </a:graphic>
          </wp:inline>
        </w:drawing>
      </w:r>
    </w:p>
    <w:p w14:paraId="5E726706" w14:textId="77777777" w:rsidR="008737AA" w:rsidRDefault="008737AA" w:rsidP="008737AA">
      <w:pPr>
        <w:rPr>
          <w:rFonts w:eastAsiaTheme="minorEastAsia"/>
          <w:lang w:eastAsia="ko-KR"/>
        </w:rPr>
      </w:pPr>
    </w:p>
    <w:p w14:paraId="3212CEB6" w14:textId="2DEC6C8B" w:rsidR="00CD3A19" w:rsidRPr="00CD3A19" w:rsidRDefault="00CD3A19" w:rsidP="00CD3A19">
      <w:pPr>
        <w:pStyle w:val="ListParagraph"/>
        <w:numPr>
          <w:ilvl w:val="0"/>
          <w:numId w:val="6"/>
        </w:numPr>
        <w:rPr>
          <w:rFonts w:eastAsiaTheme="minorEastAsia"/>
          <w:b/>
          <w:bCs/>
          <w:lang w:eastAsia="ko-KR"/>
        </w:rPr>
      </w:pPr>
      <w:r w:rsidRPr="00CD3A19">
        <w:rPr>
          <w:rFonts w:eastAsiaTheme="minorEastAsia" w:hint="eastAsia"/>
          <w:b/>
          <w:bCs/>
          <w:lang w:eastAsia="ko-KR"/>
        </w:rPr>
        <w:t xml:space="preserve">Logistic </w:t>
      </w:r>
      <w:r w:rsidRPr="00CD3A19">
        <w:rPr>
          <w:rFonts w:eastAsiaTheme="minorEastAsia"/>
          <w:b/>
          <w:bCs/>
          <w:lang w:eastAsia="ko-KR"/>
        </w:rPr>
        <w:t>regression</w:t>
      </w:r>
      <w:r w:rsidRPr="00CD3A19">
        <w:rPr>
          <w:rFonts w:eastAsiaTheme="minorEastAsia" w:hint="eastAsia"/>
          <w:b/>
          <w:bCs/>
          <w:lang w:eastAsia="ko-KR"/>
        </w:rPr>
        <w:t xml:space="preserve"> model across various risk factors by the immune groups</w:t>
      </w:r>
    </w:p>
    <w:p w14:paraId="07781FC4" w14:textId="77777777" w:rsidR="00DF6085" w:rsidRPr="00D0236F" w:rsidRDefault="00DF6085" w:rsidP="00D3651D">
      <w:pPr>
        <w:tabs>
          <w:tab w:val="left" w:pos="3793"/>
        </w:tabs>
        <w:spacing w:line="276" w:lineRule="auto"/>
        <w:rPr>
          <w:rFonts w:eastAsiaTheme="minorEastAsia"/>
          <w:lang w:eastAsia="ko-KR"/>
        </w:rPr>
      </w:pPr>
    </w:p>
    <w:p w14:paraId="50F4813D" w14:textId="6D589C74" w:rsidR="00DF6085" w:rsidRPr="00D0236F" w:rsidRDefault="00DF6085" w:rsidP="00D3651D">
      <w:pPr>
        <w:tabs>
          <w:tab w:val="left" w:pos="3793"/>
        </w:tabs>
        <w:spacing w:line="276" w:lineRule="auto"/>
        <w:rPr>
          <w:rFonts w:eastAsiaTheme="minorEastAsia"/>
          <w:lang w:eastAsia="ko-KR"/>
        </w:rPr>
      </w:pPr>
      <w:r w:rsidRPr="00D0236F">
        <w:rPr>
          <w:rFonts w:eastAsiaTheme="minorEastAsia"/>
          <w:noProof/>
          <w:lang w:eastAsia="ko-KR"/>
          <w14:ligatures w14:val="standardContextual"/>
        </w:rPr>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73E8A326" w14:textId="268D4073" w:rsidR="00B8340E" w:rsidRDefault="00F56C67" w:rsidP="00B8340E">
      <w:r w:rsidRPr="00F56C67">
        <w:t>Figure S</w:t>
      </w:r>
      <w:r>
        <w:t>:</w:t>
      </w:r>
      <w:r w:rsidRPr="00F56C67">
        <w:t xml:space="preserve"> Forest plot displaying characteristic patterns. Top: Vaccine-induced group. Bottom: Hybrid-induced group. Key variables include </w:t>
      </w:r>
      <w:proofErr w:type="spellStart"/>
      <w:r w:rsidRPr="00F56C67">
        <w:t>immune_gap</w:t>
      </w:r>
      <w:proofErr w:type="spellEnd"/>
      <w:r w:rsidRPr="00F56C67">
        <w:t xml:space="preserve"> (time since the latest immunological event), </w:t>
      </w:r>
      <w:proofErr w:type="spellStart"/>
      <w:r w:rsidRPr="00F56C67">
        <w:t>vac_dose</w:t>
      </w:r>
      <w:proofErr w:type="spellEnd"/>
      <w:r w:rsidRPr="00F56C67">
        <w:t xml:space="preserve"> (number of vaccine doses), and S ab (S antibody level at the first surveillance).</w:t>
      </w:r>
    </w:p>
    <w:p w14:paraId="613D2EBE" w14:textId="77777777" w:rsidR="00F56C67" w:rsidRPr="00D0236F" w:rsidRDefault="00F56C67" w:rsidP="00B8340E">
      <w:pPr>
        <w:rPr>
          <w:rFonts w:eastAsiaTheme="minorEastAsia"/>
          <w:lang w:eastAsia="ko-KR"/>
        </w:rPr>
      </w:pPr>
    </w:p>
    <w:p w14:paraId="3EC7E017"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r w:rsidRPr="00D0236F">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236F">
        <w:rPr>
          <w:sz w:val="22"/>
          <w:szCs w:val="22"/>
        </w:rPr>
        <w:t>All</w:t>
      </w:r>
      <w:r w:rsidRPr="00D0236F">
        <w:rPr>
          <w:spacing w:val="-10"/>
          <w:sz w:val="22"/>
          <w:szCs w:val="22"/>
        </w:rPr>
        <w:t xml:space="preserve"> </w:t>
      </w:r>
      <w:r w:rsidRPr="00D0236F">
        <w:rPr>
          <w:sz w:val="22"/>
          <w:szCs w:val="22"/>
        </w:rPr>
        <w:t>available</w:t>
      </w:r>
      <w:r w:rsidRPr="00D0236F">
        <w:rPr>
          <w:spacing w:val="-11"/>
          <w:sz w:val="22"/>
          <w:szCs w:val="22"/>
        </w:rPr>
        <w:t xml:space="preserve"> </w:t>
      </w:r>
      <w:r w:rsidRPr="00D0236F">
        <w:rPr>
          <w:sz w:val="22"/>
          <w:szCs w:val="22"/>
        </w:rPr>
        <w:t>characteristics</w:t>
      </w:r>
      <w:r w:rsidRPr="00D0236F">
        <w:rPr>
          <w:spacing w:val="-10"/>
          <w:sz w:val="22"/>
          <w:szCs w:val="22"/>
        </w:rPr>
        <w:t xml:space="preserve"> </w:t>
      </w:r>
      <w:r w:rsidRPr="00D0236F">
        <w:rPr>
          <w:sz w:val="22"/>
          <w:szCs w:val="22"/>
        </w:rPr>
        <w:t>were</w:t>
      </w:r>
      <w:r w:rsidRPr="00D0236F">
        <w:rPr>
          <w:spacing w:val="-10"/>
          <w:sz w:val="22"/>
          <w:szCs w:val="22"/>
        </w:rPr>
        <w:t xml:space="preserve"> </w:t>
      </w:r>
      <w:r w:rsidRPr="00D0236F">
        <w:rPr>
          <w:sz w:val="22"/>
          <w:szCs w:val="22"/>
        </w:rPr>
        <w:t xml:space="preserve">converted to categorical variables, with the first subgroup designated as the reference </w:t>
      </w:r>
      <w:r w:rsidRPr="00D0236F">
        <w:rPr>
          <w:spacing w:val="-3"/>
          <w:sz w:val="22"/>
          <w:szCs w:val="22"/>
        </w:rPr>
        <w:t xml:space="preserve">category. </w:t>
      </w:r>
      <w:r w:rsidRPr="00D0236F">
        <w:rPr>
          <w:sz w:val="22"/>
          <w:szCs w:val="22"/>
        </w:rPr>
        <w:t xml:space="preserve">This al- lowed for the calculation of log odds ratios, where a higher log odds </w:t>
      </w:r>
      <w:r w:rsidRPr="00D0236F">
        <w:rPr>
          <w:sz w:val="22"/>
          <w:szCs w:val="22"/>
        </w:rPr>
        <w:lastRenderedPageBreak/>
        <w:t>ratio indicates a greater infection</w:t>
      </w:r>
      <w:r w:rsidRPr="00D0236F">
        <w:rPr>
          <w:spacing w:val="-11"/>
          <w:sz w:val="22"/>
          <w:szCs w:val="22"/>
        </w:rPr>
        <w:t xml:space="preserve"> </w:t>
      </w:r>
      <w:r w:rsidRPr="00D0236F">
        <w:rPr>
          <w:sz w:val="22"/>
          <w:szCs w:val="22"/>
        </w:rPr>
        <w:t>risk</w:t>
      </w:r>
      <w:r w:rsidRPr="00D0236F">
        <w:rPr>
          <w:spacing w:val="-11"/>
          <w:sz w:val="22"/>
          <w:szCs w:val="22"/>
        </w:rPr>
        <w:t xml:space="preserve"> </w:t>
      </w:r>
      <w:r w:rsidRPr="00D0236F">
        <w:rPr>
          <w:sz w:val="22"/>
          <w:szCs w:val="22"/>
        </w:rPr>
        <w:t>compared</w:t>
      </w:r>
      <w:r w:rsidRPr="00D0236F">
        <w:rPr>
          <w:spacing w:val="-10"/>
          <w:sz w:val="22"/>
          <w:szCs w:val="22"/>
        </w:rPr>
        <w:t xml:space="preserve"> </w:t>
      </w:r>
      <w:r w:rsidRPr="00D0236F">
        <w:rPr>
          <w:sz w:val="22"/>
          <w:szCs w:val="22"/>
        </w:rPr>
        <w:t>to</w:t>
      </w:r>
      <w:r w:rsidRPr="00D0236F">
        <w:rPr>
          <w:spacing w:val="-11"/>
          <w:sz w:val="22"/>
          <w:szCs w:val="22"/>
        </w:rPr>
        <w:t xml:space="preserve"> </w:t>
      </w:r>
      <w:r w:rsidRPr="00D0236F">
        <w:rPr>
          <w:sz w:val="22"/>
          <w:szCs w:val="22"/>
        </w:rPr>
        <w:t>the</w:t>
      </w:r>
      <w:r w:rsidRPr="00D0236F">
        <w:rPr>
          <w:spacing w:val="-10"/>
          <w:sz w:val="22"/>
          <w:szCs w:val="22"/>
        </w:rPr>
        <w:t xml:space="preserve"> </w:t>
      </w:r>
      <w:r w:rsidRPr="00D0236F">
        <w:rPr>
          <w:sz w:val="22"/>
          <w:szCs w:val="22"/>
        </w:rPr>
        <w:t>reference</w:t>
      </w:r>
      <w:r w:rsidRPr="00D0236F">
        <w:rPr>
          <w:spacing w:val="-11"/>
          <w:sz w:val="22"/>
          <w:szCs w:val="22"/>
        </w:rPr>
        <w:t xml:space="preserve"> </w:t>
      </w:r>
      <w:r w:rsidRPr="00D0236F">
        <w:rPr>
          <w:sz w:val="22"/>
          <w:szCs w:val="22"/>
        </w:rPr>
        <w:t>group.</w:t>
      </w:r>
      <w:r w:rsidRPr="00D0236F">
        <w:rPr>
          <w:spacing w:val="8"/>
          <w:sz w:val="22"/>
          <w:szCs w:val="22"/>
        </w:rPr>
        <w:t xml:space="preserve"> </w:t>
      </w:r>
      <w:r w:rsidRPr="00D0236F">
        <w:rPr>
          <w:sz w:val="22"/>
          <w:szCs w:val="22"/>
        </w:rPr>
        <w:t>A</w:t>
      </w:r>
      <w:r w:rsidRPr="00D0236F">
        <w:rPr>
          <w:spacing w:val="-11"/>
          <w:sz w:val="22"/>
          <w:szCs w:val="22"/>
        </w:rPr>
        <w:t xml:space="preserve"> </w:t>
      </w:r>
      <w:r w:rsidRPr="00D0236F">
        <w:rPr>
          <w:sz w:val="22"/>
          <w:szCs w:val="22"/>
        </w:rPr>
        <w:t>log</w:t>
      </w:r>
      <w:r w:rsidRPr="00D0236F">
        <w:rPr>
          <w:spacing w:val="-10"/>
          <w:sz w:val="22"/>
          <w:szCs w:val="22"/>
        </w:rPr>
        <w:t xml:space="preserve"> </w:t>
      </w:r>
      <w:r w:rsidRPr="00D0236F">
        <w:rPr>
          <w:sz w:val="22"/>
          <w:szCs w:val="22"/>
        </w:rPr>
        <w:t>odds</w:t>
      </w:r>
      <w:r w:rsidRPr="00D0236F">
        <w:rPr>
          <w:spacing w:val="-11"/>
          <w:sz w:val="22"/>
          <w:szCs w:val="22"/>
        </w:rPr>
        <w:t xml:space="preserve"> </w:t>
      </w:r>
      <w:r w:rsidRPr="00D0236F">
        <w:rPr>
          <w:sz w:val="22"/>
          <w:szCs w:val="22"/>
        </w:rPr>
        <w:t>ratio</w:t>
      </w:r>
      <w:r w:rsidRPr="00D0236F">
        <w:rPr>
          <w:spacing w:val="-10"/>
          <w:sz w:val="22"/>
          <w:szCs w:val="22"/>
        </w:rPr>
        <w:t xml:space="preserve"> </w:t>
      </w:r>
      <w:r w:rsidRPr="00D0236F">
        <w:rPr>
          <w:sz w:val="22"/>
          <w:szCs w:val="22"/>
        </w:rPr>
        <w:t>of</w:t>
      </w:r>
      <w:r w:rsidRPr="00D0236F">
        <w:rPr>
          <w:spacing w:val="-11"/>
          <w:sz w:val="22"/>
          <w:szCs w:val="22"/>
        </w:rPr>
        <w:t xml:space="preserve"> </w:t>
      </w:r>
      <w:r w:rsidRPr="00D0236F">
        <w:rPr>
          <w:sz w:val="22"/>
          <w:szCs w:val="22"/>
        </w:rPr>
        <w:t>zero</w:t>
      </w:r>
      <w:r w:rsidRPr="00D0236F">
        <w:rPr>
          <w:spacing w:val="-10"/>
          <w:sz w:val="22"/>
          <w:szCs w:val="22"/>
        </w:rPr>
        <w:t xml:space="preserve"> </w:t>
      </w:r>
      <w:r w:rsidRPr="00D0236F">
        <w:rPr>
          <w:sz w:val="22"/>
          <w:szCs w:val="22"/>
        </w:rPr>
        <w:t>signifies</w:t>
      </w:r>
      <w:r w:rsidRPr="00D0236F">
        <w:rPr>
          <w:spacing w:val="-11"/>
          <w:sz w:val="22"/>
          <w:szCs w:val="22"/>
        </w:rPr>
        <w:t xml:space="preserve"> </w:t>
      </w:r>
      <w:r w:rsidRPr="00D0236F">
        <w:rPr>
          <w:sz w:val="22"/>
          <w:szCs w:val="22"/>
        </w:rPr>
        <w:t>equal</w:t>
      </w:r>
      <w:r w:rsidRPr="00D0236F">
        <w:rPr>
          <w:spacing w:val="-10"/>
          <w:sz w:val="22"/>
          <w:szCs w:val="22"/>
        </w:rPr>
        <w:t xml:space="preserve"> </w:t>
      </w:r>
      <w:r w:rsidRPr="00D0236F">
        <w:rPr>
          <w:sz w:val="22"/>
          <w:szCs w:val="22"/>
        </w:rPr>
        <w:t>risk</w:t>
      </w:r>
      <w:r w:rsidRPr="00D0236F">
        <w:rPr>
          <w:spacing w:val="-11"/>
          <w:sz w:val="22"/>
          <w:szCs w:val="22"/>
        </w:rPr>
        <w:t xml:space="preserve"> </w:t>
      </w:r>
      <w:r w:rsidRPr="00D0236F">
        <w:rPr>
          <w:spacing w:val="-3"/>
          <w:sz w:val="22"/>
          <w:szCs w:val="22"/>
        </w:rPr>
        <w:t xml:space="preserve">with </w:t>
      </w:r>
      <w:r w:rsidRPr="00D0236F">
        <w:rPr>
          <w:sz w:val="22"/>
          <w:szCs w:val="22"/>
        </w:rPr>
        <w:t>the reference</w:t>
      </w:r>
      <w:r w:rsidRPr="00D0236F">
        <w:rPr>
          <w:spacing w:val="-3"/>
          <w:sz w:val="22"/>
          <w:szCs w:val="22"/>
        </w:rPr>
        <w:t xml:space="preserve"> </w:t>
      </w:r>
      <w:r w:rsidRPr="00D0236F">
        <w:rPr>
          <w:sz w:val="22"/>
          <w:szCs w:val="22"/>
        </w:rPr>
        <w:t>group.</w:t>
      </w:r>
    </w:p>
    <w:p w14:paraId="14ECB2CB"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p>
    <w:p w14:paraId="3ADF8323" w14:textId="77777777" w:rsidR="00B12E2B" w:rsidRDefault="00B8340E" w:rsidP="00CD3A19">
      <w:pPr>
        <w:pStyle w:val="BodyText"/>
        <w:spacing w:line="276" w:lineRule="auto"/>
        <w:rPr>
          <w:rFonts w:eastAsiaTheme="minorEastAsia"/>
          <w:spacing w:val="9"/>
          <w:sz w:val="22"/>
          <w:szCs w:val="22"/>
          <w:lang w:eastAsia="ko-KR"/>
        </w:rPr>
      </w:pPr>
      <w:r w:rsidRPr="00D0236F">
        <w:rPr>
          <w:sz w:val="22"/>
          <w:szCs w:val="22"/>
        </w:rPr>
        <w:t xml:space="preserve">Among all characteristics, age and S antibody level demonstrated the most significant association with individual infection status, exhibiting clear patterns and non-overlapping </w:t>
      </w:r>
      <w:r w:rsidRPr="00D0236F">
        <w:rPr>
          <w:spacing w:val="-4"/>
          <w:sz w:val="22"/>
          <w:szCs w:val="22"/>
        </w:rPr>
        <w:t>con</w:t>
      </w:r>
      <w:r w:rsidRPr="00D0236F">
        <w:rPr>
          <w:sz w:val="22"/>
          <w:szCs w:val="22"/>
        </w:rPr>
        <w:t xml:space="preserve">fidence intervals. </w:t>
      </w:r>
      <w:r w:rsidRPr="00D0236F">
        <w:rPr>
          <w:rFonts w:eastAsiaTheme="minorEastAsia"/>
          <w:sz w:val="22"/>
          <w:szCs w:val="22"/>
          <w:lang w:eastAsia="ko-KR"/>
        </w:rPr>
        <w:t xml:space="preserve">(Figure S1) </w:t>
      </w:r>
      <w:r w:rsidRPr="00D0236F">
        <w:rPr>
          <w:sz w:val="22"/>
          <w:szCs w:val="22"/>
        </w:rPr>
        <w:t>Notably, the youngest group exhibited the highest individual infection risks. Except for the youngest group, there was a positive correlation between age and infection</w:t>
      </w:r>
      <w:r w:rsidRPr="00D0236F">
        <w:rPr>
          <w:spacing w:val="-14"/>
          <w:sz w:val="22"/>
          <w:szCs w:val="22"/>
        </w:rPr>
        <w:t xml:space="preserve"> </w:t>
      </w:r>
      <w:r w:rsidRPr="00D0236F">
        <w:rPr>
          <w:sz w:val="22"/>
          <w:szCs w:val="22"/>
        </w:rPr>
        <w:t>risk, indicating</w:t>
      </w:r>
      <w:r w:rsidRPr="00D0236F">
        <w:rPr>
          <w:spacing w:val="-7"/>
          <w:sz w:val="22"/>
          <w:szCs w:val="22"/>
        </w:rPr>
        <w:t xml:space="preserve"> </w:t>
      </w:r>
      <w:r w:rsidRPr="00D0236F">
        <w:rPr>
          <w:sz w:val="22"/>
          <w:szCs w:val="22"/>
        </w:rPr>
        <w:t>that</w:t>
      </w:r>
      <w:r w:rsidRPr="00D0236F">
        <w:rPr>
          <w:spacing w:val="-8"/>
          <w:sz w:val="22"/>
          <w:szCs w:val="22"/>
        </w:rPr>
        <w:t xml:space="preserve"> </w:t>
      </w:r>
      <w:r w:rsidRPr="00D0236F">
        <w:rPr>
          <w:sz w:val="22"/>
          <w:szCs w:val="22"/>
        </w:rPr>
        <w:t>risk</w:t>
      </w:r>
      <w:r w:rsidRPr="00D0236F">
        <w:rPr>
          <w:spacing w:val="-6"/>
          <w:sz w:val="22"/>
          <w:szCs w:val="22"/>
        </w:rPr>
        <w:t xml:space="preserve"> </w:t>
      </w:r>
      <w:r w:rsidRPr="00D0236F">
        <w:rPr>
          <w:sz w:val="22"/>
          <w:szCs w:val="22"/>
        </w:rPr>
        <w:t>increases</w:t>
      </w:r>
      <w:r w:rsidRPr="00D0236F">
        <w:rPr>
          <w:spacing w:val="-7"/>
          <w:sz w:val="22"/>
          <w:szCs w:val="22"/>
        </w:rPr>
        <w:t xml:space="preserve"> </w:t>
      </w:r>
      <w:r w:rsidRPr="00D0236F">
        <w:rPr>
          <w:sz w:val="22"/>
          <w:szCs w:val="22"/>
        </w:rPr>
        <w:t>with</w:t>
      </w:r>
      <w:r w:rsidRPr="00D0236F">
        <w:rPr>
          <w:spacing w:val="-7"/>
          <w:sz w:val="22"/>
          <w:szCs w:val="22"/>
        </w:rPr>
        <w:t xml:space="preserve"> </w:t>
      </w:r>
      <w:r w:rsidRPr="00D0236F">
        <w:rPr>
          <w:sz w:val="22"/>
          <w:szCs w:val="22"/>
        </w:rPr>
        <w:t>age.</w:t>
      </w:r>
      <w:r w:rsidRPr="00D0236F">
        <w:rPr>
          <w:spacing w:val="9"/>
          <w:sz w:val="22"/>
          <w:szCs w:val="22"/>
        </w:rPr>
        <w:t xml:space="preserve"> </w:t>
      </w:r>
    </w:p>
    <w:p w14:paraId="2390931C" w14:textId="77777777" w:rsidR="00B12E2B" w:rsidRDefault="00B12E2B" w:rsidP="00CD3A19">
      <w:pPr>
        <w:pStyle w:val="BodyText"/>
        <w:spacing w:line="276" w:lineRule="auto"/>
        <w:rPr>
          <w:rFonts w:eastAsiaTheme="minorEastAsia"/>
          <w:spacing w:val="9"/>
          <w:sz w:val="22"/>
          <w:szCs w:val="22"/>
          <w:lang w:eastAsia="ko-KR"/>
        </w:rPr>
      </w:pPr>
    </w:p>
    <w:p w14:paraId="2A4B8CD1" w14:textId="0CC4BDE8" w:rsidR="00B12E2B" w:rsidRPr="00B12E2B" w:rsidRDefault="00B12E2B" w:rsidP="00B12E2B">
      <w:pPr>
        <w:pStyle w:val="BodyText"/>
        <w:numPr>
          <w:ilvl w:val="0"/>
          <w:numId w:val="6"/>
        </w:numPr>
        <w:spacing w:line="276" w:lineRule="auto"/>
        <w:rPr>
          <w:rFonts w:eastAsiaTheme="minorEastAsia"/>
          <w:b/>
          <w:bCs/>
          <w:spacing w:val="9"/>
          <w:sz w:val="22"/>
          <w:szCs w:val="22"/>
          <w:lang w:eastAsia="ko-KR"/>
        </w:rPr>
      </w:pPr>
      <w:r w:rsidRPr="00B12E2B">
        <w:rPr>
          <w:rFonts w:eastAsiaTheme="minorEastAsia" w:hint="eastAsia"/>
          <w:b/>
          <w:bCs/>
          <w:spacing w:val="9"/>
          <w:sz w:val="22"/>
          <w:szCs w:val="22"/>
          <w:lang w:eastAsia="ko-KR"/>
        </w:rPr>
        <w:t xml:space="preserve">Simple regression model and mixed effect regression model </w:t>
      </w:r>
    </w:p>
    <w:p w14:paraId="5FE52DB6" w14:textId="77777777" w:rsidR="00B12E2B" w:rsidRDefault="00B12E2B" w:rsidP="00CD3A19">
      <w:pPr>
        <w:pStyle w:val="BodyText"/>
        <w:spacing w:line="276" w:lineRule="auto"/>
        <w:rPr>
          <w:rFonts w:eastAsiaTheme="minorEastAsia"/>
          <w:spacing w:val="9"/>
          <w:sz w:val="22"/>
          <w:szCs w:val="22"/>
          <w:lang w:eastAsia="ko-KR"/>
        </w:rPr>
      </w:pPr>
    </w:p>
    <w:p w14:paraId="60CEFFF6" w14:textId="61038A80" w:rsidR="00CD3A19" w:rsidRPr="00CD3A19" w:rsidRDefault="007C6B67" w:rsidP="00CD3A19">
      <w:pPr>
        <w:pStyle w:val="BodyText"/>
        <w:spacing w:line="276" w:lineRule="auto"/>
        <w:rPr>
          <w:rFonts w:eastAsiaTheme="minorEastAsia"/>
          <w:sz w:val="22"/>
          <w:szCs w:val="22"/>
          <w:lang w:eastAsia="zh-CN"/>
        </w:rPr>
      </w:pPr>
      <w:r w:rsidRPr="00D0236F">
        <w:rPr>
          <w:rFonts w:eastAsiaTheme="minorEastAsia"/>
          <w:sz w:val="22"/>
          <w:szCs w:val="22"/>
          <w:lang w:eastAsia="ko-KR"/>
        </w:rPr>
        <w:t>To</w:t>
      </w:r>
      <w:r w:rsidR="00B8340E" w:rsidRPr="00D0236F">
        <w:rPr>
          <w:rFonts w:eastAsiaTheme="minorEastAsia"/>
          <w:sz w:val="22"/>
          <w:szCs w:val="22"/>
          <w:lang w:eastAsia="ko-KR"/>
        </w:rPr>
        <w:t xml:space="preserve"> determine the risk </w:t>
      </w:r>
      <w:r w:rsidR="00B8340E" w:rsidRPr="00D0236F">
        <w:rPr>
          <w:sz w:val="22"/>
          <w:szCs w:val="22"/>
        </w:rPr>
        <w:t>probability of remaining infection-free</w:t>
      </w:r>
      <w:r w:rsidR="00B8340E" w:rsidRPr="00D0236F">
        <w:rPr>
          <w:rFonts w:eastAsiaTheme="minorEastAsia"/>
          <w:sz w:val="22"/>
          <w:szCs w:val="22"/>
          <w:lang w:eastAsia="ko-KR"/>
        </w:rPr>
        <w:t xml:space="preserve"> by </w:t>
      </w:r>
      <w:r w:rsidR="00B8340E" w:rsidRPr="00D0236F">
        <w:rPr>
          <w:sz w:val="22"/>
          <w:szCs w:val="22"/>
        </w:rPr>
        <w:t>S antibody levels</w:t>
      </w:r>
      <w:r w:rsidR="00B8340E" w:rsidRPr="00D0236F">
        <w:rPr>
          <w:rFonts w:eastAsiaTheme="minorEastAsia"/>
          <w:sz w:val="22"/>
          <w:szCs w:val="22"/>
          <w:lang w:eastAsia="ko-KR"/>
        </w:rPr>
        <w:t xml:space="preserve"> across age groups, we constructed </w:t>
      </w:r>
      <w:r w:rsidR="00A654FA">
        <w:rPr>
          <w:rFonts w:eastAsiaTheme="minorEastAsia" w:hint="eastAsia"/>
          <w:sz w:val="22"/>
          <w:szCs w:val="22"/>
          <w:lang w:eastAsia="ko-KR"/>
        </w:rPr>
        <w:t xml:space="preserve">a </w:t>
      </w:r>
      <w:r w:rsidR="00CD3A19" w:rsidRPr="00CD3A19">
        <w:rPr>
          <w:rFonts w:eastAsiaTheme="minorEastAsia" w:hint="eastAsia"/>
          <w:sz w:val="22"/>
          <w:szCs w:val="22"/>
          <w:lang w:eastAsia="ko-KR"/>
        </w:rPr>
        <w:t xml:space="preserve">simple </w:t>
      </w:r>
      <w:r w:rsidR="00B8340E" w:rsidRPr="00CD3A19">
        <w:rPr>
          <w:rFonts w:eastAsiaTheme="minorEastAsia"/>
          <w:sz w:val="22"/>
          <w:szCs w:val="22"/>
          <w:lang w:eastAsia="ko-KR"/>
        </w:rPr>
        <w:t>l</w:t>
      </w:r>
      <w:r w:rsidR="00B8340E" w:rsidRPr="00CD3A19">
        <w:rPr>
          <w:sz w:val="22"/>
          <w:szCs w:val="22"/>
        </w:rPr>
        <w:t xml:space="preserve">ogistic </w:t>
      </w:r>
      <w:r w:rsidR="00B8340E" w:rsidRPr="00CD3A19">
        <w:rPr>
          <w:spacing w:val="-3"/>
          <w:sz w:val="22"/>
          <w:szCs w:val="22"/>
        </w:rPr>
        <w:t>regression</w:t>
      </w:r>
      <w:r w:rsidR="00B8340E" w:rsidRPr="00CD3A19">
        <w:rPr>
          <w:rFonts w:eastAsiaTheme="minorEastAsia"/>
          <w:spacing w:val="-3"/>
          <w:sz w:val="22"/>
          <w:szCs w:val="22"/>
          <w:lang w:eastAsia="ko-KR"/>
        </w:rPr>
        <w:t xml:space="preserve"> including </w:t>
      </w:r>
      <w:r w:rsidR="00B8340E" w:rsidRPr="00CD3A19">
        <w:rPr>
          <w:rFonts w:eastAsiaTheme="minorEastAsia"/>
          <w:sz w:val="22"/>
          <w:szCs w:val="22"/>
          <w:lang w:eastAsia="ko-KR"/>
        </w:rPr>
        <w:t>age only based on the finding. (Figure 4 and S2)</w:t>
      </w:r>
      <w:r w:rsidR="00CD3A19" w:rsidRPr="00CD3A19">
        <w:rPr>
          <w:rFonts w:eastAsiaTheme="minorEastAsia" w:hint="eastAsia"/>
          <w:sz w:val="22"/>
          <w:szCs w:val="22"/>
          <w:lang w:eastAsia="ko-KR"/>
        </w:rPr>
        <w:t xml:space="preserve"> </w:t>
      </w:r>
      <w:r w:rsidR="00CD3A19" w:rsidRPr="00CD3A19">
        <w:rPr>
          <w:rFonts w:eastAsiaTheme="minorEastAsia"/>
          <w:sz w:val="22"/>
          <w:szCs w:val="22"/>
          <w:lang w:eastAsia="zh-CN"/>
        </w:rPr>
        <w:t xml:space="preserve">The equation for </w:t>
      </w:r>
      <w:r w:rsidR="00CD3A19" w:rsidRPr="00CD3A19">
        <w:rPr>
          <w:rFonts w:eastAsiaTheme="minorEastAsia" w:hint="eastAsia"/>
          <w:sz w:val="22"/>
          <w:szCs w:val="22"/>
          <w:lang w:eastAsia="ko-KR"/>
        </w:rPr>
        <w:t>the</w:t>
      </w:r>
      <w:r w:rsidR="00CD3A19" w:rsidRPr="00CD3A19">
        <w:rPr>
          <w:rFonts w:eastAsiaTheme="minorEastAsia"/>
          <w:sz w:val="22"/>
          <w:szCs w:val="22"/>
          <w:lang w:eastAsia="zh-CN"/>
        </w:rPr>
        <w:t xml:space="preserve"> simple logistic regression is provided below. On the left side of each equation is the logit transformation of the probability of being in the control group, which represents the likelihood of being free from COVID-19 infection.</w:t>
      </w:r>
    </w:p>
    <w:p w14:paraId="5793C074" w14:textId="003E6D2B" w:rsidR="00B8340E" w:rsidRPr="00CD3A19" w:rsidRDefault="00B8340E" w:rsidP="00B8340E">
      <w:pPr>
        <w:pStyle w:val="BodyText"/>
        <w:spacing w:line="276" w:lineRule="auto"/>
        <w:ind w:right="795" w:firstLine="566"/>
        <w:jc w:val="both"/>
        <w:rPr>
          <w:rFonts w:eastAsiaTheme="minorEastAsia"/>
          <w:sz w:val="22"/>
          <w:szCs w:val="22"/>
          <w:lang w:eastAsia="ko-KR"/>
        </w:rPr>
      </w:pPr>
    </w:p>
    <w:p w14:paraId="4E604DC4" w14:textId="55CC7EA3" w:rsidR="00B8340E" w:rsidRPr="00CD3A19" w:rsidRDefault="00333AD5" w:rsidP="00CD3A19">
      <w:pPr>
        <w:pStyle w:val="BodyText"/>
        <w:spacing w:line="276" w:lineRule="auto"/>
        <w:ind w:left="0" w:right="795" w:firstLine="566"/>
        <w:rPr>
          <w:rFonts w:eastAsiaTheme="minorEastAsia"/>
          <w:sz w:val="22"/>
          <w:szCs w:val="22"/>
          <w:lang w:eastAsia="ko-KR"/>
        </w:rPr>
      </w:pPr>
      <w:r>
        <w:rPr>
          <w:rFonts w:eastAsiaTheme="minorEastAsia"/>
          <w:noProof/>
          <w:sz w:val="22"/>
          <w:szCs w:val="22"/>
          <w:lang w:eastAsia="ko-KR"/>
          <w14:ligatures w14:val="standardContextual"/>
        </w:rPr>
        <w:drawing>
          <wp:inline distT="0" distB="0" distL="0" distR="0" wp14:anchorId="2123118D" wp14:editId="758E3F0D">
            <wp:extent cx="5130350" cy="280459"/>
            <wp:effectExtent l="0" t="0" r="0" b="0"/>
            <wp:docPr id="37477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5515" name="Picture 374775515"/>
                    <pic:cNvPicPr/>
                  </pic:nvPicPr>
                  <pic:blipFill>
                    <a:blip r:embed="rId22">
                      <a:extLst>
                        <a:ext uri="{28A0092B-C50C-407E-A947-70E740481C1C}">
                          <a14:useLocalDpi xmlns:a14="http://schemas.microsoft.com/office/drawing/2010/main" val="0"/>
                        </a:ext>
                      </a:extLst>
                    </a:blip>
                    <a:stretch>
                      <a:fillRect/>
                    </a:stretch>
                  </pic:blipFill>
                  <pic:spPr>
                    <a:xfrm>
                      <a:off x="0" y="0"/>
                      <a:ext cx="5762385" cy="315010"/>
                    </a:xfrm>
                    <a:prstGeom prst="rect">
                      <a:avLst/>
                    </a:prstGeom>
                  </pic:spPr>
                </pic:pic>
              </a:graphicData>
            </a:graphic>
          </wp:inline>
        </w:drawing>
      </w:r>
    </w:p>
    <w:p w14:paraId="4C858702" w14:textId="77777777" w:rsidR="00CD3A19" w:rsidRPr="00CD3A19" w:rsidRDefault="00CD3A19" w:rsidP="00E84F8E">
      <w:pPr>
        <w:pStyle w:val="BodyText"/>
        <w:spacing w:line="276" w:lineRule="auto"/>
        <w:ind w:left="0"/>
        <w:jc w:val="center"/>
        <w:rPr>
          <w:rFonts w:eastAsiaTheme="minorEastAsia"/>
          <w:b/>
          <w:noProof/>
          <w:sz w:val="22"/>
          <w:szCs w:val="22"/>
          <w:lang w:eastAsia="ko-KR"/>
          <w14:ligatures w14:val="standardContextual"/>
        </w:rPr>
      </w:pPr>
    </w:p>
    <w:p w14:paraId="30596146" w14:textId="13906A1F" w:rsidR="00CD3A19" w:rsidRPr="00CD3A19" w:rsidRDefault="00CD3A19" w:rsidP="00CD3A19">
      <w:pPr>
        <w:pStyle w:val="BodyText"/>
        <w:spacing w:line="276" w:lineRule="auto"/>
        <w:rPr>
          <w:rFonts w:eastAsiaTheme="minorEastAsia"/>
          <w:sz w:val="22"/>
          <w:szCs w:val="22"/>
          <w:lang w:eastAsia="ko-KR"/>
        </w:rPr>
      </w:pPr>
      <w:r w:rsidRPr="00CD3A19">
        <w:rPr>
          <w:rFonts w:eastAsiaTheme="minorEastAsia" w:hint="eastAsia"/>
          <w:sz w:val="22"/>
          <w:szCs w:val="22"/>
          <w:lang w:eastAsia="ko-KR"/>
        </w:rPr>
        <w:t xml:space="preserve">We also conducted the </w:t>
      </w:r>
      <w:r w:rsidRPr="00CD3A19">
        <w:rPr>
          <w:rFonts w:eastAsiaTheme="minorEastAsia"/>
          <w:sz w:val="22"/>
          <w:szCs w:val="22"/>
          <w:lang w:eastAsia="zh-CN"/>
        </w:rPr>
        <w:t xml:space="preserve">mixed effects logistic regression </w:t>
      </w:r>
      <w:r w:rsidRPr="00CD3A19">
        <w:rPr>
          <w:rFonts w:eastAsiaTheme="minorEastAsia" w:hint="eastAsia"/>
          <w:sz w:val="22"/>
          <w:szCs w:val="22"/>
          <w:lang w:eastAsia="ko-KR"/>
        </w:rPr>
        <w:t xml:space="preserve">as the S antibody initial level and decay trends clearly differed by immune type groups. </w:t>
      </w:r>
      <w:r w:rsidRPr="00CD3A19">
        <w:rPr>
          <w:rFonts w:eastAsiaTheme="minorEastAsia"/>
          <w:sz w:val="22"/>
          <w:szCs w:val="22"/>
          <w:lang w:eastAsia="zh-CN"/>
        </w:rPr>
        <w:t xml:space="preserve">The equation for </w:t>
      </w:r>
      <w:r w:rsidRPr="00CD3A19">
        <w:rPr>
          <w:rFonts w:eastAsiaTheme="minorEastAsia" w:hint="eastAsia"/>
          <w:sz w:val="22"/>
          <w:szCs w:val="22"/>
          <w:lang w:eastAsia="ko-KR"/>
        </w:rPr>
        <w:t>the</w:t>
      </w:r>
      <w:r w:rsidRPr="00CD3A19">
        <w:rPr>
          <w:rFonts w:eastAsiaTheme="minorEastAsia"/>
          <w:sz w:val="22"/>
          <w:szCs w:val="22"/>
          <w:lang w:eastAsia="zh-CN"/>
        </w:rPr>
        <w:t xml:space="preserve"> </w:t>
      </w:r>
      <w:r w:rsidRPr="00CD3A19">
        <w:rPr>
          <w:rFonts w:eastAsiaTheme="minorEastAsia" w:hint="eastAsia"/>
          <w:sz w:val="22"/>
          <w:szCs w:val="22"/>
          <w:lang w:eastAsia="ko-KR"/>
        </w:rPr>
        <w:t>mixed effect</w:t>
      </w:r>
      <w:r w:rsidRPr="00CD3A19">
        <w:rPr>
          <w:rFonts w:eastAsiaTheme="minorEastAsia"/>
          <w:sz w:val="22"/>
          <w:szCs w:val="22"/>
          <w:lang w:eastAsia="zh-CN"/>
        </w:rPr>
        <w:t xml:space="preserve"> logistic regression is provided below.</w:t>
      </w:r>
    </w:p>
    <w:p w14:paraId="32623337" w14:textId="00C6328F" w:rsidR="00CD3A19" w:rsidRPr="00CD3A19" w:rsidRDefault="00333AD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4E8E5431" wp14:editId="45BF2300">
            <wp:extent cx="6191250" cy="391160"/>
            <wp:effectExtent l="0" t="0" r="6350" b="2540"/>
            <wp:docPr id="124802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6481" name="Picture 1248026481"/>
                    <pic:cNvPicPr/>
                  </pic:nvPicPr>
                  <pic:blipFill>
                    <a:blip r:embed="rId23">
                      <a:extLst>
                        <a:ext uri="{28A0092B-C50C-407E-A947-70E740481C1C}">
                          <a14:useLocalDpi xmlns:a14="http://schemas.microsoft.com/office/drawing/2010/main" val="0"/>
                        </a:ext>
                      </a:extLst>
                    </a:blip>
                    <a:stretch>
                      <a:fillRect/>
                    </a:stretch>
                  </pic:blipFill>
                  <pic:spPr>
                    <a:xfrm>
                      <a:off x="0" y="0"/>
                      <a:ext cx="6324602" cy="399585"/>
                    </a:xfrm>
                    <a:prstGeom prst="rect">
                      <a:avLst/>
                    </a:prstGeom>
                  </pic:spPr>
                </pic:pic>
              </a:graphicData>
            </a:graphic>
          </wp:inline>
        </w:drawing>
      </w:r>
    </w:p>
    <w:p w14:paraId="2CBDB9ED" w14:textId="325DCF4B" w:rsidR="00CD3A19" w:rsidRPr="00D0236F" w:rsidRDefault="00333AD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53E63BA0" wp14:editId="6A1B00FA">
            <wp:extent cx="5908028" cy="412693"/>
            <wp:effectExtent l="0" t="0" r="0" b="0"/>
            <wp:docPr id="160914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4227" name="Picture 160914227"/>
                    <pic:cNvPicPr/>
                  </pic:nvPicPr>
                  <pic:blipFill rotWithShape="1">
                    <a:blip r:embed="rId24">
                      <a:extLst>
                        <a:ext uri="{28A0092B-C50C-407E-A947-70E740481C1C}">
                          <a14:useLocalDpi xmlns:a14="http://schemas.microsoft.com/office/drawing/2010/main" val="0"/>
                        </a:ext>
                      </a:extLst>
                    </a:blip>
                    <a:srcRect l="4575" b="-5505"/>
                    <a:stretch/>
                  </pic:blipFill>
                  <pic:spPr bwMode="auto">
                    <a:xfrm>
                      <a:off x="0" y="0"/>
                      <a:ext cx="5908028" cy="412693"/>
                    </a:xfrm>
                    <a:prstGeom prst="rect">
                      <a:avLst/>
                    </a:prstGeom>
                    <a:ln>
                      <a:noFill/>
                    </a:ln>
                    <a:extLst>
                      <a:ext uri="{53640926-AAD7-44D8-BBD7-CCE9431645EC}">
                        <a14:shadowObscured xmlns:a14="http://schemas.microsoft.com/office/drawing/2010/main"/>
                      </a:ext>
                    </a:extLst>
                  </pic:spPr>
                </pic:pic>
              </a:graphicData>
            </a:graphic>
          </wp:inline>
        </w:drawing>
      </w:r>
    </w:p>
    <w:p w14:paraId="05928EF8" w14:textId="77777777" w:rsidR="00CD3A19" w:rsidRPr="00D0236F" w:rsidRDefault="00CD3A19" w:rsidP="00CD3A19">
      <w:pPr>
        <w:pStyle w:val="BodyText"/>
        <w:spacing w:line="276" w:lineRule="auto"/>
        <w:rPr>
          <w:rFonts w:eastAsiaTheme="minorEastAsia"/>
          <w:sz w:val="22"/>
          <w:szCs w:val="22"/>
          <w:lang w:eastAsia="ko-KR"/>
        </w:rPr>
      </w:pPr>
      <w:r w:rsidRPr="00D0236F">
        <w:rPr>
          <w:rFonts w:eastAsiaTheme="minorEastAsia"/>
          <w:noProof/>
          <w:sz w:val="22"/>
          <w:szCs w:val="22"/>
          <w:lang w:eastAsia="ko-KR"/>
          <w14:ligatures w14:val="standardContextual"/>
        </w:rPr>
        <w:drawing>
          <wp:inline distT="0" distB="0" distL="0" distR="0" wp14:anchorId="1CD03E15" wp14:editId="7BEA6326">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1AC72550" w14:textId="6F8B51BA" w:rsidR="00D3651D" w:rsidRPr="00DB23C0" w:rsidRDefault="002E3DDD" w:rsidP="00E84F8E">
      <w:pPr>
        <w:pStyle w:val="BodyText"/>
        <w:spacing w:line="276" w:lineRule="auto"/>
        <w:ind w:left="0"/>
        <w:jc w:val="center"/>
        <w:rPr>
          <w:rFonts w:eastAsiaTheme="minorEastAsia"/>
          <w:b/>
          <w:sz w:val="22"/>
          <w:szCs w:val="22"/>
          <w:lang w:eastAsia="ko-KR"/>
        </w:rPr>
      </w:pPr>
      <w:r w:rsidRPr="00D0236F">
        <w:rPr>
          <w:b/>
          <w:noProof/>
          <w:sz w:val="22"/>
          <w:szCs w:val="22"/>
          <w14:ligatures w14:val="standardContextual"/>
        </w:rPr>
        <w:lastRenderedPageBreak/>
        <w:drawing>
          <wp:inline distT="0" distB="0" distL="0" distR="0" wp14:anchorId="6064E52F" wp14:editId="16F339E4">
            <wp:extent cx="4758391" cy="3467100"/>
            <wp:effectExtent l="0" t="0" r="4445"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8869" cy="3525738"/>
                    </a:xfrm>
                    <a:prstGeom prst="rect">
                      <a:avLst/>
                    </a:prstGeom>
                  </pic:spPr>
                </pic:pic>
              </a:graphicData>
            </a:graphic>
          </wp:inline>
        </w:drawing>
      </w:r>
      <w:r w:rsidR="00DB23C0">
        <w:rPr>
          <w:rFonts w:eastAsiaTheme="minorEastAsia" w:hint="eastAsia"/>
          <w:b/>
          <w:sz w:val="22"/>
          <w:szCs w:val="22"/>
          <w:lang w:eastAsia="ko-KR"/>
        </w:rPr>
        <w:t xml:space="preserve"> </w:t>
      </w:r>
    </w:p>
    <w:p w14:paraId="64EF20A3" w14:textId="5C201AC2" w:rsidR="00D3651D" w:rsidRPr="00D0236F" w:rsidRDefault="00D3651D" w:rsidP="00B12E2B">
      <w:pPr>
        <w:pStyle w:val="BodyText"/>
        <w:spacing w:line="276" w:lineRule="auto"/>
        <w:ind w:left="720"/>
        <w:rPr>
          <w:rFonts w:eastAsiaTheme="minorEastAsia"/>
          <w:sz w:val="22"/>
          <w:szCs w:val="22"/>
          <w:lang w:eastAsia="zh-CN"/>
        </w:rPr>
      </w:pPr>
      <w:r w:rsidRPr="00D0236F">
        <w:rPr>
          <w:sz w:val="22"/>
          <w:szCs w:val="22"/>
        </w:rPr>
        <w:t xml:space="preserve">Figure </w:t>
      </w:r>
      <w:r w:rsidRPr="00D0236F">
        <w:rPr>
          <w:rFonts w:eastAsiaTheme="minorEastAsia"/>
          <w:sz w:val="22"/>
          <w:szCs w:val="22"/>
          <w:lang w:eastAsia="ko-KR"/>
        </w:rPr>
        <w:t>S2</w:t>
      </w:r>
      <w:r w:rsidRPr="00D0236F">
        <w:rPr>
          <w:sz w:val="22"/>
          <w:szCs w:val="22"/>
        </w:rPr>
        <w:t xml:space="preserve">: </w:t>
      </w:r>
      <w:commentRangeStart w:id="11"/>
      <w:r w:rsidRPr="00D0236F">
        <w:rPr>
          <w:sz w:val="22"/>
          <w:szCs w:val="22"/>
        </w:rPr>
        <w:t>ROC curves for</w:t>
      </w:r>
      <w:r w:rsidR="00B12E2B">
        <w:rPr>
          <w:rFonts w:eastAsiaTheme="minorEastAsia" w:hint="eastAsia"/>
          <w:sz w:val="22"/>
          <w:szCs w:val="22"/>
          <w:lang w:eastAsia="ko-KR"/>
        </w:rPr>
        <w:t xml:space="preserve"> comparison between simple</w:t>
      </w:r>
      <w:r w:rsidRPr="00D0236F">
        <w:rPr>
          <w:sz w:val="22"/>
          <w:szCs w:val="22"/>
        </w:rPr>
        <w:t xml:space="preserve"> </w:t>
      </w:r>
      <w:r w:rsidR="00B12E2B">
        <w:rPr>
          <w:rFonts w:eastAsiaTheme="minorEastAsia" w:hint="eastAsia"/>
          <w:sz w:val="22"/>
          <w:szCs w:val="22"/>
          <w:lang w:eastAsia="ko-KR"/>
        </w:rPr>
        <w:t xml:space="preserve">and mixed effect </w:t>
      </w:r>
      <w:r w:rsidRPr="00D0236F">
        <w:rPr>
          <w:sz w:val="22"/>
          <w:szCs w:val="22"/>
        </w:rPr>
        <w:t>logistic regression models</w:t>
      </w:r>
      <w:commentRangeEnd w:id="11"/>
      <w:r w:rsidR="001D07B1">
        <w:rPr>
          <w:rStyle w:val="CommentReference"/>
        </w:rPr>
        <w:commentReference w:id="11"/>
      </w:r>
    </w:p>
    <w:p w14:paraId="2CCA2324" w14:textId="77777777" w:rsidR="00CD3A19" w:rsidRDefault="00CD3A19" w:rsidP="00976DDF">
      <w:pPr>
        <w:pStyle w:val="BodyText"/>
        <w:spacing w:line="276" w:lineRule="auto"/>
        <w:rPr>
          <w:rFonts w:eastAsiaTheme="minorEastAsia"/>
          <w:sz w:val="22"/>
          <w:szCs w:val="22"/>
          <w:highlight w:val="yellow"/>
          <w:lang w:eastAsia="ko-KR"/>
        </w:rPr>
      </w:pPr>
    </w:p>
    <w:p w14:paraId="37A23891" w14:textId="76F1E8CA" w:rsidR="00641B2E" w:rsidRPr="00CD3A19" w:rsidRDefault="00E84F8E" w:rsidP="00976DDF">
      <w:pPr>
        <w:pStyle w:val="BodyText"/>
        <w:spacing w:line="276" w:lineRule="auto"/>
        <w:rPr>
          <w:rFonts w:eastAsiaTheme="minorEastAsia"/>
          <w:sz w:val="22"/>
          <w:szCs w:val="22"/>
          <w:lang w:eastAsia="zh-CN"/>
        </w:rPr>
      </w:pPr>
      <w:r w:rsidRPr="00CD3A19">
        <w:rPr>
          <w:rFonts w:eastAsiaTheme="minorEastAsia"/>
          <w:sz w:val="22"/>
          <w:szCs w:val="22"/>
          <w:lang w:eastAsia="ko-KR"/>
        </w:rPr>
        <w:t>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sidRPr="00CD3A19">
        <w:rPr>
          <w:rFonts w:eastAsiaTheme="minorEastAsia"/>
          <w:sz w:val="22"/>
          <w:szCs w:val="22"/>
          <w:lang w:eastAsia="ko-KR"/>
        </w:rPr>
        <w:t>.</w:t>
      </w:r>
      <w:r w:rsidR="00D348B0" w:rsidRPr="00CD3A19">
        <w:rPr>
          <w:rFonts w:eastAsiaTheme="minorEastAsia"/>
          <w:sz w:val="22"/>
          <w:szCs w:val="22"/>
          <w:lang w:eastAsia="zh-CN"/>
        </w:rPr>
        <w:t xml:space="preserve"> </w:t>
      </w:r>
    </w:p>
    <w:p w14:paraId="2D067CB0" w14:textId="4A32AB30" w:rsidR="00CB603B" w:rsidRPr="00D0236F" w:rsidRDefault="00CB603B" w:rsidP="00976DDF">
      <w:pPr>
        <w:pStyle w:val="BodyText"/>
        <w:spacing w:line="276" w:lineRule="auto"/>
        <w:rPr>
          <w:rFonts w:eastAsiaTheme="minorEastAsia"/>
          <w:sz w:val="22"/>
          <w:szCs w:val="22"/>
          <w:highlight w:val="yellow"/>
          <w:lang w:eastAsia="zh-CN"/>
        </w:rPr>
      </w:pPr>
    </w:p>
    <w:p w14:paraId="3B706F12" w14:textId="5E32A7AB" w:rsidR="00CD3A19" w:rsidRPr="00B12E2B" w:rsidRDefault="00B12E2B" w:rsidP="00B12E2B">
      <w:pPr>
        <w:pStyle w:val="BodyText"/>
        <w:numPr>
          <w:ilvl w:val="0"/>
          <w:numId w:val="6"/>
        </w:numPr>
        <w:spacing w:line="276" w:lineRule="auto"/>
        <w:rPr>
          <w:rFonts w:eastAsiaTheme="minorEastAsia"/>
          <w:b/>
          <w:bCs/>
          <w:sz w:val="22"/>
          <w:szCs w:val="22"/>
          <w:lang w:eastAsia="ko-KR"/>
        </w:rPr>
      </w:pPr>
      <w:r w:rsidRPr="00B12E2B">
        <w:rPr>
          <w:rFonts w:eastAsiaTheme="minorEastAsia"/>
          <w:b/>
          <w:bCs/>
          <w:sz w:val="22"/>
          <w:szCs w:val="22"/>
          <w:lang w:eastAsia="ko-KR"/>
        </w:rPr>
        <w:t>Infection hospitalization risks by immunity status and age groups</w:t>
      </w:r>
    </w:p>
    <w:p w14:paraId="1D37EE7E" w14:textId="77777777" w:rsidR="00641B2E" w:rsidRPr="00D0236F"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D0236F"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D0236F" w:rsidRDefault="00D3651D" w:rsidP="00AA59CA">
            <w:pPr>
              <w:pStyle w:val="BodyText"/>
              <w:spacing w:line="276" w:lineRule="auto"/>
              <w:jc w:val="both"/>
              <w:rPr>
                <w:rFonts w:eastAsiaTheme="minorEastAsia"/>
                <w:sz w:val="22"/>
                <w:szCs w:val="22"/>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Total</w:t>
            </w:r>
          </w:p>
        </w:tc>
      </w:tr>
      <w:tr w:rsidR="00D3651D" w:rsidRPr="00D0236F" w14:paraId="3A70C544"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915DE5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007A7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67EC0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D74BA5" w14:textId="6DE8266A" w:rsidR="00D3651D" w:rsidRPr="00D0236F" w:rsidRDefault="00484037" w:rsidP="00AA59CA">
            <w:pPr>
              <w:pStyle w:val="BodyText"/>
              <w:spacing w:line="276" w:lineRule="auto"/>
              <w:jc w:val="both"/>
              <w:rPr>
                <w:rFonts w:eastAsiaTheme="minorEastAsia"/>
                <w:sz w:val="22"/>
                <w:szCs w:val="22"/>
                <w:lang w:eastAsia="zh-CN"/>
              </w:rPr>
            </w:pPr>
            <w:r w:rsidRPr="00D0236F">
              <w:rPr>
                <w:rFonts w:eastAsiaTheme="minorEastAsia"/>
                <w:sz w:val="22"/>
                <w:szCs w:val="22"/>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7DD72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B2CCD3" w14:textId="43501849"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r w:rsidR="00484037" w:rsidRPr="00D0236F">
              <w:rPr>
                <w:rFonts w:eastAsiaTheme="minorEastAsia"/>
                <w:sz w:val="22"/>
                <w:szCs w:val="22"/>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68B190" w14:textId="5FE842FD"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8</w:t>
            </w:r>
          </w:p>
        </w:tc>
      </w:tr>
      <w:tr w:rsidR="00D3651D" w:rsidRPr="00D0236F" w14:paraId="76066606"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34CA762"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EBE20BB" w14:textId="492C6A2A" w:rsidR="00D3651D" w:rsidRPr="00D0236F" w:rsidRDefault="00D3651D" w:rsidP="00AB1483">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FAA6B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DB5D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9C045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5FBDC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0111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r>
      <w:tr w:rsidR="00D3651D" w:rsidRPr="00D0236F" w14:paraId="0929BB5A"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84F5C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D6C2F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02638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B2391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9452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CF18B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99235E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r>
      <w:tr w:rsidR="00D3651D" w:rsidRPr="00D0236F" w14:paraId="1BFACE2E"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105318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49ECF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14D9A2" w14:textId="0783DB82"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EDF923" w14:textId="6DB4E60D"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7B9307" w14:textId="6DDD49D5"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17</w:t>
            </w:r>
            <w:r w:rsidR="00484037" w:rsidRPr="00D0236F">
              <w:rPr>
                <w:rFonts w:eastAsiaTheme="minorEastAsia"/>
                <w:sz w:val="22"/>
                <w:szCs w:val="22"/>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C428D1" w14:textId="3A50CF15"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5EB963" w14:textId="7F363427"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585</w:t>
            </w:r>
          </w:p>
        </w:tc>
      </w:tr>
      <w:tr w:rsidR="00D3651D" w:rsidRPr="00D0236F" w14:paraId="404FA5F1"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C46B90"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5F5D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98067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3CCB4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508BD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1261EC" w14:textId="48C826AC"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435CE5" w14:textId="78CFE3E8"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16</w:t>
            </w:r>
          </w:p>
        </w:tc>
      </w:tr>
      <w:tr w:rsidR="00D3651D" w:rsidRPr="00D0236F" w14:paraId="75EBE5F5"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9DE5F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68D1A2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0E309AE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9B2DF1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5E24588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652CA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B6ED4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0.03</w:t>
            </w:r>
          </w:p>
        </w:tc>
      </w:tr>
    </w:tbl>
    <w:p w14:paraId="75E1E1FC" w14:textId="77777777" w:rsidR="00D3651D" w:rsidRPr="00D0236F" w:rsidRDefault="00D3651D" w:rsidP="00D3651D">
      <w:pPr>
        <w:pStyle w:val="BodyText"/>
        <w:spacing w:line="276" w:lineRule="auto"/>
        <w:jc w:val="both"/>
        <w:rPr>
          <w:rFonts w:eastAsiaTheme="minorEastAsia"/>
          <w:sz w:val="22"/>
          <w:szCs w:val="22"/>
          <w:lang w:eastAsia="ko-KR"/>
        </w:rPr>
      </w:pPr>
    </w:p>
    <w:p w14:paraId="75A775A8" w14:textId="77777777" w:rsidR="00D3651D" w:rsidRPr="00D0236F" w:rsidRDefault="00D3651D" w:rsidP="00D3651D">
      <w:pPr>
        <w:pStyle w:val="BodyText"/>
        <w:spacing w:line="276" w:lineRule="auto"/>
        <w:jc w:val="center"/>
        <w:rPr>
          <w:rFonts w:eastAsiaTheme="minorEastAsia"/>
          <w:sz w:val="22"/>
          <w:szCs w:val="22"/>
          <w:lang w:eastAsia="ko-KR"/>
        </w:rPr>
      </w:pPr>
      <w:r w:rsidRPr="00D0236F">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385C63">
      <w:pgSz w:w="11910" w:h="16840"/>
      <w:pgMar w:top="1440" w:right="1080" w:bottom="1440" w:left="108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oungji Jo" w:date="2024-08-22T13:54:00Z" w:initials="YJ">
    <w:p w14:paraId="0D593280" w14:textId="77777777" w:rsidR="00A150A5" w:rsidRDefault="00A150A5" w:rsidP="00A150A5">
      <w:pPr>
        <w:pStyle w:val="CommentText"/>
      </w:pPr>
      <w:r>
        <w:rPr>
          <w:rStyle w:val="CommentReference"/>
        </w:rPr>
        <w:annotationRef/>
      </w:r>
      <w:hyperlink r:id="rId1" w:history="1">
        <w:r w:rsidRPr="00FB232A">
          <w:rPr>
            <w:rStyle w:val="Hyperlink"/>
          </w:rPr>
          <w:t>https://www.who.int/news/item/01-06-2022-interim-statement-on-hybrid-immunity-and-increasing-population-seroprevalence-rates</w:t>
        </w:r>
      </w:hyperlink>
    </w:p>
  </w:comment>
  <w:comment w:id="2" w:author="Youngji Jo" w:date="2024-08-19T15:18:00Z" w:initials="YJ">
    <w:p w14:paraId="21054B53" w14:textId="6F5E1892" w:rsidR="00AC19CD" w:rsidRDefault="00AC19CD" w:rsidP="00AC19CD">
      <w:pPr>
        <w:pStyle w:val="CommentText"/>
      </w:pPr>
      <w:r>
        <w:rPr>
          <w:rStyle w:val="CommentReference"/>
        </w:rPr>
        <w:annotationRef/>
      </w:r>
      <w:hyperlink r:id="rId2" w:history="1">
        <w:r w:rsidRPr="006C24ED">
          <w:rPr>
            <w:rStyle w:val="Hyperlink"/>
          </w:rPr>
          <w:t>https://www.ncbi.nlm.nih.gov/pmc/articles/PMC10728614/</w:t>
        </w:r>
      </w:hyperlink>
    </w:p>
  </w:comment>
  <w:comment w:id="7" w:author="Youngji Jo" w:date="2024-08-19T15:22:00Z" w:initials="YJ">
    <w:p w14:paraId="3C175F5C" w14:textId="427072B8" w:rsidR="00107EC3" w:rsidRDefault="00107EC3" w:rsidP="00107EC3">
      <w:pPr>
        <w:pStyle w:val="CommentText"/>
      </w:pPr>
      <w:r>
        <w:rPr>
          <w:rStyle w:val="CommentReference"/>
        </w:rPr>
        <w:annotationRef/>
      </w:r>
      <w:hyperlink r:id="rId3" w:history="1">
        <w:r w:rsidRPr="00D2117F">
          <w:rPr>
            <w:rStyle w:val="Hyperlink"/>
          </w:rPr>
          <w:t>https://www.e-epih.org/journal/view.php?number=1276</w:t>
        </w:r>
      </w:hyperlink>
    </w:p>
  </w:comment>
  <w:comment w:id="8" w:author="Jo,Youngji" w:date="2024-09-09T16:43:00Z" w:initials="YJ">
    <w:p w14:paraId="7AD2B1AB" w14:textId="77777777" w:rsidR="000D623E" w:rsidRDefault="000D623E" w:rsidP="000D623E">
      <w:pPr>
        <w:pStyle w:val="CommentText"/>
        <w:ind w:left="100"/>
      </w:pPr>
      <w:r>
        <w:rPr>
          <w:rStyle w:val="CommentReference"/>
        </w:rPr>
        <w:annotationRef/>
      </w:r>
      <w:r>
        <w:rPr>
          <w:color w:val="FF0000"/>
          <w:highlight w:val="white"/>
        </w:rPr>
        <w:t xml:space="preserve">Hybrid group—by vaccine type, timing, infection sequence, </w:t>
      </w:r>
    </w:p>
    <w:p w14:paraId="7FF6D93D" w14:textId="77777777" w:rsidR="000D623E" w:rsidRDefault="000D623E" w:rsidP="000D623E">
      <w:pPr>
        <w:pStyle w:val="CommentText"/>
        <w:ind w:left="100"/>
      </w:pPr>
    </w:p>
    <w:p w14:paraId="3BF8FD8F" w14:textId="77777777" w:rsidR="000D623E" w:rsidRDefault="000D623E" w:rsidP="000D623E">
      <w:pPr>
        <w:pStyle w:val="CommentText"/>
        <w:ind w:left="100"/>
      </w:pPr>
      <w:r>
        <w:rPr>
          <w:color w:val="FF0000"/>
          <w:highlight w:val="white"/>
        </w:rPr>
        <w:t xml:space="preserve">The study time period is after omicron wave so the event numbers are small. </w:t>
      </w:r>
    </w:p>
    <w:p w14:paraId="5A242F4A" w14:textId="77777777" w:rsidR="000D623E" w:rsidRDefault="000D623E" w:rsidP="000D623E">
      <w:pPr>
        <w:pStyle w:val="CommentText"/>
        <w:ind w:left="100"/>
      </w:pPr>
    </w:p>
    <w:p w14:paraId="393709A4" w14:textId="77777777" w:rsidR="000D623E" w:rsidRDefault="000D623E" w:rsidP="000D623E">
      <w:pPr>
        <w:pStyle w:val="CommentText"/>
        <w:ind w:left="100"/>
      </w:pPr>
      <w:r>
        <w:rPr>
          <w:color w:val="FF0000"/>
          <w:highlight w:val="white"/>
        </w:rPr>
        <w:t xml:space="preserve">Our result also shows that with high young age infection, hybrid group become more younger distribution than vaccine group. </w:t>
      </w:r>
    </w:p>
    <w:p w14:paraId="0F79B7AA" w14:textId="77777777" w:rsidR="000D623E" w:rsidRDefault="000D623E" w:rsidP="000D623E">
      <w:pPr>
        <w:pStyle w:val="CommentText"/>
        <w:ind w:left="100"/>
      </w:pPr>
    </w:p>
    <w:p w14:paraId="4B87BB7D" w14:textId="77777777" w:rsidR="000D623E" w:rsidRDefault="000D623E" w:rsidP="000D623E">
      <w:pPr>
        <w:pStyle w:val="CommentText"/>
      </w:pPr>
      <w:r>
        <w:rPr>
          <w:color w:val="505050"/>
          <w:highlight w:val="white"/>
        </w:rPr>
        <w:t>Fourth, because no deaths and few hospitalisations due to COVID-19 were reported during the study period, we could not evaluate hybrid immunity against severe disease. </w:t>
      </w:r>
    </w:p>
    <w:p w14:paraId="3130963C" w14:textId="77777777" w:rsidR="000D623E" w:rsidRDefault="000D623E" w:rsidP="000D623E">
      <w:pPr>
        <w:pStyle w:val="CommentText"/>
      </w:pPr>
    </w:p>
    <w:p w14:paraId="2E19B996" w14:textId="77777777" w:rsidR="000D623E" w:rsidRDefault="000D623E" w:rsidP="000D623E">
      <w:pPr>
        <w:pStyle w:val="CommentText"/>
      </w:pPr>
      <w:r>
        <w:rPr>
          <w:color w:val="505050"/>
          <w:highlight w:val="white"/>
        </w:rPr>
        <w:t xml:space="preserve">Increasing heterogeneity within the hybrid and vaccine groups. – in terms of vaccine types, does, infection sequence etc. </w:t>
      </w:r>
    </w:p>
  </w:comment>
  <w:comment w:id="9" w:author="Jo,Youngji" w:date="2024-09-09T16:51:00Z" w:initials="YJ">
    <w:p w14:paraId="5F2CFDBB" w14:textId="77777777" w:rsidR="00E32CBF" w:rsidRDefault="00E32CBF" w:rsidP="00E32CBF">
      <w:pPr>
        <w:pStyle w:val="CommentText"/>
      </w:pPr>
      <w:r>
        <w:rPr>
          <w:rStyle w:val="CommentReference"/>
        </w:rPr>
        <w:annotationRef/>
      </w:r>
    </w:p>
    <w:p w14:paraId="5C0EE312" w14:textId="77777777" w:rsidR="00E32CBF" w:rsidRDefault="00E32CBF" w:rsidP="00E32CBF">
      <w:pPr>
        <w:pStyle w:val="CommentText"/>
      </w:pPr>
      <w:r>
        <w:rPr>
          <w:color w:val="222222"/>
          <w:highlight w:val="white"/>
        </w:rPr>
        <w:t> First, infections not directly adjacent to a retrospective antibody measurement to determine the infection, may be missed, e.g. due to antibody waning as described for N</w:t>
      </w:r>
      <w:hyperlink r:id="rId4" w:anchor="ref-CR11" w:history="1">
        <w:r w:rsidRPr="009F6F9D">
          <w:rPr>
            <w:rStyle w:val="Hyperlink"/>
          </w:rPr>
          <w:t>11</w:t>
        </w:r>
      </w:hyperlink>
      <w:r>
        <w:rPr>
          <w:color w:val="222222"/>
          <w:highlight w:val="white"/>
        </w:rPr>
        <w:t xml:space="preserve">. Therefore, this leaves the possibility for an earlier infection to have occurred unnoticed [21]. – vaccinated group may be those who got infection long time ago. </w:t>
      </w:r>
    </w:p>
    <w:p w14:paraId="422A1835" w14:textId="77777777" w:rsidR="00E32CBF" w:rsidRDefault="00E32CBF" w:rsidP="00E32CBF">
      <w:pPr>
        <w:pStyle w:val="CommentText"/>
      </w:pPr>
    </w:p>
    <w:p w14:paraId="63EF8DF5" w14:textId="77777777" w:rsidR="00E32CBF" w:rsidRDefault="00E32CBF" w:rsidP="00E32CBF">
      <w:pPr>
        <w:pStyle w:val="CommentText"/>
      </w:pPr>
    </w:p>
    <w:p w14:paraId="7825CEA3" w14:textId="77777777" w:rsidR="00E32CBF" w:rsidRDefault="00E32CBF" w:rsidP="00E32CBF">
      <w:pPr>
        <w:pStyle w:val="CommentText"/>
      </w:pPr>
      <w:r>
        <w:rPr>
          <w:color w:val="222222"/>
          <w:highlight w:val="white"/>
        </w:rPr>
        <w:t xml:space="preserve">Secondly, variant of infection changes with calendar time like vaccinations were administered at given time periods resulting in a correlation between protection by vaccination and the virus variant causing the breakthrough infection. Also, previous infection differs between the Delta and Omicron variants. This leads to differences in vaccination and previous infection status between Delta and Omicron infections, where Omicron cases more often had received their COVID-19 booster vaccination.—calendar time with variant and vaccination. Event after omicron – most recent infection provide high immunity to subsequent omicron variants. small events for hybrid. </w:t>
      </w:r>
    </w:p>
    <w:p w14:paraId="5D752CDD" w14:textId="77777777" w:rsidR="00E32CBF" w:rsidRDefault="00E32CBF" w:rsidP="00E32CBF">
      <w:pPr>
        <w:pStyle w:val="CommentText"/>
      </w:pPr>
    </w:p>
    <w:p w14:paraId="7346F89E" w14:textId="77777777" w:rsidR="00E32CBF" w:rsidRDefault="00E32CBF" w:rsidP="00E32CBF">
      <w:pPr>
        <w:pStyle w:val="CommentText"/>
      </w:pPr>
    </w:p>
    <w:p w14:paraId="04BCB98B" w14:textId="77777777" w:rsidR="00E32CBF" w:rsidRDefault="00E32CBF" w:rsidP="00E32CBF">
      <w:pPr>
        <w:pStyle w:val="CommentText"/>
      </w:pPr>
    </w:p>
    <w:p w14:paraId="5726AB96" w14:textId="77777777" w:rsidR="00E32CBF" w:rsidRDefault="00E32CBF" w:rsidP="00E32CBF">
      <w:pPr>
        <w:pStyle w:val="CommentText"/>
      </w:pPr>
    </w:p>
    <w:p w14:paraId="01918C23" w14:textId="77777777" w:rsidR="00E32CBF" w:rsidRDefault="00E32CBF" w:rsidP="00E32CBF">
      <w:pPr>
        <w:pStyle w:val="CommentText"/>
      </w:pPr>
      <w:r>
        <w:rPr>
          <w:color w:val="282828"/>
          <w:highlight w:val="white"/>
        </w:rPr>
        <w:t>As evidence supporting the protective role of hybrid immunity over either natural or vaccine-acquired immunity alone continues to arise (</w:t>
      </w:r>
      <w:hyperlink r:id="rId5" w:anchor="ref18" w:history="1">
        <w:r w:rsidRPr="009F6F9D">
          <w:rPr>
            <w:rStyle w:val="Hyperlink"/>
            <w:highlight w:val="white"/>
          </w:rPr>
          <w:t>18</w:t>
        </w:r>
      </w:hyperlink>
      <w:r>
        <w:rPr>
          <w:color w:val="282828"/>
          <w:highlight w:val="white"/>
        </w:rPr>
        <w:t>–</w:t>
      </w:r>
      <w:hyperlink r:id="rId6" w:anchor="ref21" w:history="1">
        <w:r w:rsidRPr="009F6F9D">
          <w:rPr>
            <w:rStyle w:val="Hyperlink"/>
            <w:highlight w:val="white"/>
          </w:rPr>
          <w:t>21</w:t>
        </w:r>
      </w:hyperlink>
      <w:r>
        <w:rPr>
          <w:color w:val="282828"/>
          <w:highlight w:val="white"/>
        </w:rPr>
        <w:t>), the complexity of this phenomenon becomes more evident. A series of different factors, such as the number of vaccine doses received, vaccine platform used, the severity of the first COVID-19 episode, SARS-CoV-2 variants, and subvariants responsible for both first infection and reinfection and time-dependent waning protection seem to have a significant effect on the level of protection conferred by hybrid immunity (</w:t>
      </w:r>
      <w:hyperlink r:id="rId7" w:anchor="ref22" w:history="1">
        <w:r w:rsidRPr="009F6F9D">
          <w:rPr>
            <w:rStyle w:val="Hyperlink"/>
            <w:highlight w:val="white"/>
          </w:rPr>
          <w:t>22</w:t>
        </w:r>
      </w:hyperlink>
      <w:r>
        <w:rPr>
          <w:color w:val="282828"/>
          <w:highlight w:val="white"/>
        </w:rPr>
        <w:t>–</w:t>
      </w:r>
      <w:hyperlink r:id="rId8" w:anchor="ref28" w:history="1">
        <w:r w:rsidRPr="009F6F9D">
          <w:rPr>
            <w:rStyle w:val="Hyperlink"/>
            <w:highlight w:val="white"/>
          </w:rPr>
          <w:t>28</w:t>
        </w:r>
      </w:hyperlink>
      <w:r>
        <w:rPr>
          <w:color w:val="282828"/>
          <w:highlight w:val="white"/>
        </w:rPr>
        <w:t>). </w:t>
      </w:r>
    </w:p>
    <w:p w14:paraId="47B9CABE" w14:textId="77777777" w:rsidR="00E32CBF" w:rsidRDefault="00E32CBF" w:rsidP="00E32CBF">
      <w:pPr>
        <w:pStyle w:val="CommentText"/>
      </w:pPr>
    </w:p>
    <w:p w14:paraId="2C226A9D" w14:textId="77777777" w:rsidR="00E32CBF" w:rsidRDefault="00E32CBF" w:rsidP="00E32CBF">
      <w:pPr>
        <w:pStyle w:val="CommentText"/>
      </w:pPr>
      <w:r>
        <w:rPr>
          <w:color w:val="282828"/>
          <w:highlight w:val="white"/>
        </w:rPr>
        <w:t>Furthermore, since immune imprinting, a phenomenon in which B-cell immune response from first exposure to antigens related to an infectious agent (either through vaccination or previous infection) was demonstrated to condition the host response toward SARS-CoV-2 reinfections (</w:t>
      </w:r>
      <w:hyperlink r:id="rId9" w:anchor="ref10" w:history="1">
        <w:r w:rsidRPr="009F6F9D">
          <w:rPr>
            <w:rStyle w:val="Hyperlink"/>
            <w:highlight w:val="white"/>
          </w:rPr>
          <w:t>10</w:t>
        </w:r>
      </w:hyperlink>
      <w:r>
        <w:rPr>
          <w:color w:val="282828"/>
          <w:highlight w:val="white"/>
        </w:rPr>
        <w:t>, </w:t>
      </w:r>
      <w:hyperlink r:id="rId10" w:anchor="ref29" w:history="1">
        <w:r w:rsidRPr="009F6F9D">
          <w:rPr>
            <w:rStyle w:val="Hyperlink"/>
            <w:highlight w:val="white"/>
          </w:rPr>
          <w:t>29</w:t>
        </w:r>
      </w:hyperlink>
      <w:r>
        <w:rPr>
          <w:color w:val="282828"/>
          <w:highlight w:val="white"/>
        </w:rPr>
        <w:t>, </w:t>
      </w:r>
      <w:hyperlink r:id="rId11" w:anchor="ref30" w:history="1">
        <w:r w:rsidRPr="009F6F9D">
          <w:rPr>
            <w:rStyle w:val="Hyperlink"/>
            <w:highlight w:val="white"/>
          </w:rPr>
          <w:t>30</w:t>
        </w:r>
      </w:hyperlink>
      <w:r>
        <w:rPr>
          <w:color w:val="282828"/>
          <w:highlight w:val="white"/>
        </w:rPr>
        <w:t>), studies have started to include the order in which immunity-generating events (vaccination and infection) occur as an additional factor to be considered in order to understand hybrid immunity better (</w:t>
      </w:r>
      <w:hyperlink r:id="rId12" w:anchor="ref31" w:history="1">
        <w:r w:rsidRPr="009F6F9D">
          <w:rPr>
            <w:rStyle w:val="Hyperlink"/>
            <w:highlight w:val="white"/>
          </w:rPr>
          <w:t>31</w:t>
        </w:r>
      </w:hyperlink>
      <w:r>
        <w:rPr>
          <w:color w:val="282828"/>
          <w:highlight w:val="white"/>
        </w:rPr>
        <w:t>–</w:t>
      </w:r>
      <w:hyperlink r:id="rId13" w:anchor="ref33" w:history="1">
        <w:r w:rsidRPr="009F6F9D">
          <w:rPr>
            <w:rStyle w:val="Hyperlink"/>
            <w:highlight w:val="white"/>
          </w:rPr>
          <w:t>33</w:t>
        </w:r>
      </w:hyperlink>
      <w:r>
        <w:rPr>
          <w:color w:val="282828"/>
          <w:highlight w:val="white"/>
        </w:rPr>
        <w:t>). Even though real-world evidence of hybrid-immunity protection continues to emerge, studies integrating the order of immunity-generating events are still scarce.</w:t>
      </w:r>
    </w:p>
  </w:comment>
  <w:comment w:id="10" w:author="Jo,Youngji" w:date="2024-09-23T09:55:00Z" w:initials="YJ">
    <w:p w14:paraId="1D3AF221" w14:textId="77777777" w:rsidR="00385C63" w:rsidRDefault="00385C63" w:rsidP="00385C63">
      <w:pPr>
        <w:pStyle w:val="CommentText"/>
      </w:pPr>
      <w:r>
        <w:rPr>
          <w:rStyle w:val="CommentReference"/>
        </w:rPr>
        <w:annotationRef/>
      </w:r>
      <w:r>
        <w:t>We need Korean data for this and citation.</w:t>
      </w:r>
    </w:p>
  </w:comment>
  <w:comment w:id="11" w:author="Jo,Youngji" w:date="2024-09-10T12:31:00Z" w:initials="YJ">
    <w:p w14:paraId="593813FA" w14:textId="77777777" w:rsidR="001D07B1" w:rsidRDefault="001D07B1" w:rsidP="001D07B1">
      <w:pPr>
        <w:pStyle w:val="CommentText"/>
      </w:pPr>
      <w:r>
        <w:rPr>
          <w:rStyle w:val="CommentReference"/>
        </w:rPr>
        <w:annotationRef/>
      </w:r>
      <w:r>
        <w:t>Do we also need to adjust “time since last immunological event”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D593280" w15:done="0"/>
  <w15:commentEx w15:paraId="21054B53" w15:done="0"/>
  <w15:commentEx w15:paraId="3C175F5C" w15:done="0"/>
  <w15:commentEx w15:paraId="2E19B996" w15:done="0"/>
  <w15:commentEx w15:paraId="2C226A9D" w15:paraIdParent="2E19B996" w15:done="0"/>
  <w15:commentEx w15:paraId="1D3AF221" w15:done="0"/>
  <w15:commentEx w15:paraId="593813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57D4C5" w16cex:dateUtc="2024-08-22T17:54:00Z"/>
  <w16cex:commentExtensible w16cex:durableId="0F5E5A65" w16cex:dateUtc="2024-08-19T19:18:00Z"/>
  <w16cex:commentExtensible w16cex:durableId="2B010ECC" w16cex:dateUtc="2024-08-19T19:22:00Z">
    <w16cex:extLst>
      <w16:ext w16:uri="{CE6994B0-6A32-4C9F-8C6B-6E91EDA988CE}">
        <cr:reactions xmlns:cr="http://schemas.microsoft.com/office/comments/2020/reactions">
          <cr:reaction reactionType="1">
            <cr:reactionInfo dateUtc="2024-09-18T12:28:19Z">
              <cr:user userId="S::zfranky6@uconn.edu::6ce4719b-7f4a-4549-8832-a74568dd27a3" userProvider="AD" userName="Zhang, Franky"/>
            </cr:reactionInfo>
          </cr:reaction>
        </cr:reactions>
      </w16:ext>
    </w16cex:extLst>
  </w16cex:commentExtensible>
  <w16cex:commentExtensible w16cex:durableId="61F2E624" w16cex:dateUtc="2024-09-09T20:43:00Z"/>
  <w16cex:commentExtensible w16cex:durableId="37ACD4E2" w16cex:dateUtc="2024-09-09T20:51:00Z"/>
  <w16cex:commentExtensible w16cex:durableId="0F0AFA63" w16cex:dateUtc="2024-09-23T13:55:00Z"/>
  <w16cex:commentExtensible w16cex:durableId="75358C98" w16cex:dateUtc="2024-09-10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D593280" w16cid:durableId="2D57D4C5"/>
  <w16cid:commentId w16cid:paraId="21054B53" w16cid:durableId="0F5E5A65"/>
  <w16cid:commentId w16cid:paraId="3C175F5C" w16cid:durableId="2B010ECC"/>
  <w16cid:commentId w16cid:paraId="2E19B996" w16cid:durableId="61F2E624"/>
  <w16cid:commentId w16cid:paraId="2C226A9D" w16cid:durableId="37ACD4E2"/>
  <w16cid:commentId w16cid:paraId="1D3AF221" w16cid:durableId="0F0AFA63"/>
  <w16cid:commentId w16cid:paraId="593813FA" w16cid:durableId="75358C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16EB7" w14:textId="77777777" w:rsidR="00750852" w:rsidRDefault="00750852" w:rsidP="00D3651D">
      <w:r>
        <w:separator/>
      </w:r>
    </w:p>
  </w:endnote>
  <w:endnote w:type="continuationSeparator" w:id="0">
    <w:p w14:paraId="095728C2" w14:textId="77777777" w:rsidR="00750852" w:rsidRDefault="00750852"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WarnockPro-Regular">
    <w:altName w:val="Cambria"/>
    <w:panose1 w:val="020B0604020202020204"/>
    <w:charset w:val="A1"/>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90704" w14:textId="77777777" w:rsidR="00750852" w:rsidRDefault="00750852" w:rsidP="00D3651D">
      <w:r>
        <w:separator/>
      </w:r>
    </w:p>
  </w:footnote>
  <w:footnote w:type="continuationSeparator" w:id="0">
    <w:p w14:paraId="15A21298" w14:textId="77777777" w:rsidR="00750852" w:rsidRDefault="00750852"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A674931"/>
    <w:multiLevelType w:val="hybridMultilevel"/>
    <w:tmpl w:val="5B261F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3"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F954636"/>
    <w:multiLevelType w:val="hybridMultilevel"/>
    <w:tmpl w:val="2A6241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3045352">
    <w:abstractNumId w:val="0"/>
  </w:num>
  <w:num w:numId="2" w16cid:durableId="387842681">
    <w:abstractNumId w:val="2"/>
  </w:num>
  <w:num w:numId="3" w16cid:durableId="2057578860">
    <w:abstractNumId w:val="4"/>
  </w:num>
  <w:num w:numId="4" w16cid:durableId="914169778">
    <w:abstractNumId w:val="3"/>
  </w:num>
  <w:num w:numId="5" w16cid:durableId="1840387213">
    <w:abstractNumId w:val="5"/>
  </w:num>
  <w:num w:numId="6" w16cid:durableId="8422845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ungji Jo">
    <w15:presenceInfo w15:providerId="Windows Live" w15:userId="24986832077f5243"/>
  </w15:person>
  <w15:person w15:author="Jo,Youngji">
    <w15:presenceInfo w15:providerId="AD" w15:userId="S::jo@uchc.edu::e92a225a-1793-4826-8320-2f52e73f74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NK0FAHdJ6lgtAAAA"/>
  </w:docVars>
  <w:rsids>
    <w:rsidRoot w:val="00D3651D"/>
    <w:rsid w:val="00000905"/>
    <w:rsid w:val="0000182A"/>
    <w:rsid w:val="00031BE9"/>
    <w:rsid w:val="00055229"/>
    <w:rsid w:val="00064B0A"/>
    <w:rsid w:val="000677AD"/>
    <w:rsid w:val="000777C9"/>
    <w:rsid w:val="00080B5E"/>
    <w:rsid w:val="0009354D"/>
    <w:rsid w:val="000A2145"/>
    <w:rsid w:val="000B4CFA"/>
    <w:rsid w:val="000C5051"/>
    <w:rsid w:val="000D0737"/>
    <w:rsid w:val="000D623E"/>
    <w:rsid w:val="000D7ADB"/>
    <w:rsid w:val="000E1AF9"/>
    <w:rsid w:val="000F4222"/>
    <w:rsid w:val="000F7E0B"/>
    <w:rsid w:val="00101F2E"/>
    <w:rsid w:val="00103A85"/>
    <w:rsid w:val="00106AA9"/>
    <w:rsid w:val="00107495"/>
    <w:rsid w:val="0010784D"/>
    <w:rsid w:val="00107AC1"/>
    <w:rsid w:val="00107EC3"/>
    <w:rsid w:val="00110837"/>
    <w:rsid w:val="00114BF9"/>
    <w:rsid w:val="00126760"/>
    <w:rsid w:val="001329AD"/>
    <w:rsid w:val="00132FFC"/>
    <w:rsid w:val="001335A5"/>
    <w:rsid w:val="001363CD"/>
    <w:rsid w:val="0014174E"/>
    <w:rsid w:val="0015512C"/>
    <w:rsid w:val="001708E2"/>
    <w:rsid w:val="00171EB7"/>
    <w:rsid w:val="001724BD"/>
    <w:rsid w:val="001724C1"/>
    <w:rsid w:val="001867B5"/>
    <w:rsid w:val="0019043A"/>
    <w:rsid w:val="001A4394"/>
    <w:rsid w:val="001A5193"/>
    <w:rsid w:val="001A568B"/>
    <w:rsid w:val="001A5699"/>
    <w:rsid w:val="001B0213"/>
    <w:rsid w:val="001D07B1"/>
    <w:rsid w:val="001F2D1B"/>
    <w:rsid w:val="001F5CCC"/>
    <w:rsid w:val="001F5E3E"/>
    <w:rsid w:val="0021246D"/>
    <w:rsid w:val="00220517"/>
    <w:rsid w:val="00221611"/>
    <w:rsid w:val="00224C5A"/>
    <w:rsid w:val="00230D4D"/>
    <w:rsid w:val="00231E9E"/>
    <w:rsid w:val="00234576"/>
    <w:rsid w:val="002365BB"/>
    <w:rsid w:val="002405EA"/>
    <w:rsid w:val="002454D0"/>
    <w:rsid w:val="00246C34"/>
    <w:rsid w:val="002533E9"/>
    <w:rsid w:val="002655EA"/>
    <w:rsid w:val="00265E0F"/>
    <w:rsid w:val="002A2763"/>
    <w:rsid w:val="002B0A96"/>
    <w:rsid w:val="002B2723"/>
    <w:rsid w:val="002B5470"/>
    <w:rsid w:val="002C334B"/>
    <w:rsid w:val="002C3542"/>
    <w:rsid w:val="002C3E27"/>
    <w:rsid w:val="002C43D3"/>
    <w:rsid w:val="002D196E"/>
    <w:rsid w:val="002D77BA"/>
    <w:rsid w:val="002E2F3B"/>
    <w:rsid w:val="002E3DDD"/>
    <w:rsid w:val="002E3FA6"/>
    <w:rsid w:val="002F0C3B"/>
    <w:rsid w:val="002F660F"/>
    <w:rsid w:val="0030421C"/>
    <w:rsid w:val="00313EFA"/>
    <w:rsid w:val="003234E7"/>
    <w:rsid w:val="00330BCF"/>
    <w:rsid w:val="00333AD5"/>
    <w:rsid w:val="00337CD2"/>
    <w:rsid w:val="0034613C"/>
    <w:rsid w:val="003465FF"/>
    <w:rsid w:val="00362F40"/>
    <w:rsid w:val="00365F91"/>
    <w:rsid w:val="0036748A"/>
    <w:rsid w:val="00371C56"/>
    <w:rsid w:val="003723A5"/>
    <w:rsid w:val="00373DE4"/>
    <w:rsid w:val="00381385"/>
    <w:rsid w:val="00385C63"/>
    <w:rsid w:val="00391116"/>
    <w:rsid w:val="003A2DFC"/>
    <w:rsid w:val="003A7085"/>
    <w:rsid w:val="003B359E"/>
    <w:rsid w:val="003B4DAE"/>
    <w:rsid w:val="003E19B5"/>
    <w:rsid w:val="003E7D75"/>
    <w:rsid w:val="003F5D49"/>
    <w:rsid w:val="003F7F48"/>
    <w:rsid w:val="00410703"/>
    <w:rsid w:val="00411D22"/>
    <w:rsid w:val="004141A6"/>
    <w:rsid w:val="00414941"/>
    <w:rsid w:val="004167DB"/>
    <w:rsid w:val="00417907"/>
    <w:rsid w:val="00424E8B"/>
    <w:rsid w:val="00427745"/>
    <w:rsid w:val="00427DD0"/>
    <w:rsid w:val="00433641"/>
    <w:rsid w:val="00434E58"/>
    <w:rsid w:val="004366F6"/>
    <w:rsid w:val="00446CE8"/>
    <w:rsid w:val="004500DA"/>
    <w:rsid w:val="00452713"/>
    <w:rsid w:val="00452D0D"/>
    <w:rsid w:val="00453DCC"/>
    <w:rsid w:val="004567C4"/>
    <w:rsid w:val="00484037"/>
    <w:rsid w:val="004A03B0"/>
    <w:rsid w:val="004A57B0"/>
    <w:rsid w:val="004D118C"/>
    <w:rsid w:val="004D31F0"/>
    <w:rsid w:val="004D592A"/>
    <w:rsid w:val="004D6B1E"/>
    <w:rsid w:val="004D72BB"/>
    <w:rsid w:val="004E4F4F"/>
    <w:rsid w:val="004F6852"/>
    <w:rsid w:val="004F6A66"/>
    <w:rsid w:val="00522A49"/>
    <w:rsid w:val="005447EA"/>
    <w:rsid w:val="00544BA9"/>
    <w:rsid w:val="00557BD0"/>
    <w:rsid w:val="00560814"/>
    <w:rsid w:val="00563EA8"/>
    <w:rsid w:val="00565335"/>
    <w:rsid w:val="0056606A"/>
    <w:rsid w:val="00570395"/>
    <w:rsid w:val="00575C18"/>
    <w:rsid w:val="005B3FC5"/>
    <w:rsid w:val="005B7F6E"/>
    <w:rsid w:val="005C1BCD"/>
    <w:rsid w:val="005C42FA"/>
    <w:rsid w:val="005C4E26"/>
    <w:rsid w:val="005C5BA9"/>
    <w:rsid w:val="005E1BA4"/>
    <w:rsid w:val="005F14FE"/>
    <w:rsid w:val="005F4BEA"/>
    <w:rsid w:val="005F7B31"/>
    <w:rsid w:val="00611341"/>
    <w:rsid w:val="00611A3B"/>
    <w:rsid w:val="006228B0"/>
    <w:rsid w:val="00623C0D"/>
    <w:rsid w:val="00640A37"/>
    <w:rsid w:val="00641B2E"/>
    <w:rsid w:val="00642DD1"/>
    <w:rsid w:val="00645A14"/>
    <w:rsid w:val="006500D0"/>
    <w:rsid w:val="0065058D"/>
    <w:rsid w:val="006644B1"/>
    <w:rsid w:val="00667F47"/>
    <w:rsid w:val="006821C4"/>
    <w:rsid w:val="00692FDA"/>
    <w:rsid w:val="006A08D9"/>
    <w:rsid w:val="006A2552"/>
    <w:rsid w:val="006A4BF1"/>
    <w:rsid w:val="006A5652"/>
    <w:rsid w:val="006A5700"/>
    <w:rsid w:val="006A628A"/>
    <w:rsid w:val="006B53B2"/>
    <w:rsid w:val="006C20C2"/>
    <w:rsid w:val="006C4188"/>
    <w:rsid w:val="006C4459"/>
    <w:rsid w:val="006C4637"/>
    <w:rsid w:val="006D1062"/>
    <w:rsid w:val="006D271F"/>
    <w:rsid w:val="006D5874"/>
    <w:rsid w:val="006D6499"/>
    <w:rsid w:val="006E045C"/>
    <w:rsid w:val="006E2E1C"/>
    <w:rsid w:val="006F1135"/>
    <w:rsid w:val="006F66C7"/>
    <w:rsid w:val="006F6D85"/>
    <w:rsid w:val="007034C2"/>
    <w:rsid w:val="00707EE0"/>
    <w:rsid w:val="0072734B"/>
    <w:rsid w:val="007341B9"/>
    <w:rsid w:val="00735D8D"/>
    <w:rsid w:val="0073762E"/>
    <w:rsid w:val="007500F2"/>
    <w:rsid w:val="00750852"/>
    <w:rsid w:val="007509F0"/>
    <w:rsid w:val="00757D34"/>
    <w:rsid w:val="00760687"/>
    <w:rsid w:val="00776B42"/>
    <w:rsid w:val="00786B0E"/>
    <w:rsid w:val="00793A5D"/>
    <w:rsid w:val="007978EA"/>
    <w:rsid w:val="007A1CD7"/>
    <w:rsid w:val="007A2D8F"/>
    <w:rsid w:val="007A54FF"/>
    <w:rsid w:val="007A5C98"/>
    <w:rsid w:val="007B4FC3"/>
    <w:rsid w:val="007C2579"/>
    <w:rsid w:val="007C6646"/>
    <w:rsid w:val="007C6842"/>
    <w:rsid w:val="007C6B67"/>
    <w:rsid w:val="007D4587"/>
    <w:rsid w:val="007D4A34"/>
    <w:rsid w:val="007F03F8"/>
    <w:rsid w:val="007F618F"/>
    <w:rsid w:val="0080072C"/>
    <w:rsid w:val="00810F47"/>
    <w:rsid w:val="00845750"/>
    <w:rsid w:val="008507AA"/>
    <w:rsid w:val="00856875"/>
    <w:rsid w:val="008651B7"/>
    <w:rsid w:val="00865A99"/>
    <w:rsid w:val="00873033"/>
    <w:rsid w:val="008737AA"/>
    <w:rsid w:val="00874608"/>
    <w:rsid w:val="00882470"/>
    <w:rsid w:val="0089195C"/>
    <w:rsid w:val="00892081"/>
    <w:rsid w:val="008936AB"/>
    <w:rsid w:val="00896C34"/>
    <w:rsid w:val="008A3BB1"/>
    <w:rsid w:val="008A43BA"/>
    <w:rsid w:val="008B3373"/>
    <w:rsid w:val="008B7B1F"/>
    <w:rsid w:val="008C393D"/>
    <w:rsid w:val="008D0179"/>
    <w:rsid w:val="008D184F"/>
    <w:rsid w:val="008D460F"/>
    <w:rsid w:val="008D5C18"/>
    <w:rsid w:val="008E0F0E"/>
    <w:rsid w:val="008E55C0"/>
    <w:rsid w:val="008F5DD1"/>
    <w:rsid w:val="008F7D75"/>
    <w:rsid w:val="00901120"/>
    <w:rsid w:val="0090700F"/>
    <w:rsid w:val="00910970"/>
    <w:rsid w:val="00915F98"/>
    <w:rsid w:val="009206CF"/>
    <w:rsid w:val="00923F27"/>
    <w:rsid w:val="009356E5"/>
    <w:rsid w:val="00937ED7"/>
    <w:rsid w:val="00943CEC"/>
    <w:rsid w:val="009527B3"/>
    <w:rsid w:val="009529AD"/>
    <w:rsid w:val="009607EA"/>
    <w:rsid w:val="00960A1D"/>
    <w:rsid w:val="00963F77"/>
    <w:rsid w:val="00967D36"/>
    <w:rsid w:val="00970A5C"/>
    <w:rsid w:val="009732E2"/>
    <w:rsid w:val="00976DDF"/>
    <w:rsid w:val="00977021"/>
    <w:rsid w:val="00987FDD"/>
    <w:rsid w:val="009951A5"/>
    <w:rsid w:val="00997D3F"/>
    <w:rsid w:val="009A4689"/>
    <w:rsid w:val="009A529F"/>
    <w:rsid w:val="009B3A5F"/>
    <w:rsid w:val="009D2CEB"/>
    <w:rsid w:val="009E6050"/>
    <w:rsid w:val="009E7B71"/>
    <w:rsid w:val="009F78DF"/>
    <w:rsid w:val="00A04B29"/>
    <w:rsid w:val="00A11B4F"/>
    <w:rsid w:val="00A136CE"/>
    <w:rsid w:val="00A13957"/>
    <w:rsid w:val="00A150A5"/>
    <w:rsid w:val="00A2237C"/>
    <w:rsid w:val="00A2687D"/>
    <w:rsid w:val="00A26F7E"/>
    <w:rsid w:val="00A34C54"/>
    <w:rsid w:val="00A418A9"/>
    <w:rsid w:val="00A4248B"/>
    <w:rsid w:val="00A42CCC"/>
    <w:rsid w:val="00A51DA8"/>
    <w:rsid w:val="00A52AEE"/>
    <w:rsid w:val="00A616D8"/>
    <w:rsid w:val="00A654FA"/>
    <w:rsid w:val="00A70E9B"/>
    <w:rsid w:val="00A72734"/>
    <w:rsid w:val="00A7332E"/>
    <w:rsid w:val="00A829A1"/>
    <w:rsid w:val="00A83728"/>
    <w:rsid w:val="00A843F8"/>
    <w:rsid w:val="00A8758A"/>
    <w:rsid w:val="00AA4AF2"/>
    <w:rsid w:val="00AB1483"/>
    <w:rsid w:val="00AB3A98"/>
    <w:rsid w:val="00AB76A2"/>
    <w:rsid w:val="00AC19CD"/>
    <w:rsid w:val="00AC2FBD"/>
    <w:rsid w:val="00AD0318"/>
    <w:rsid w:val="00AD1CBC"/>
    <w:rsid w:val="00AD3921"/>
    <w:rsid w:val="00AE157C"/>
    <w:rsid w:val="00B102AA"/>
    <w:rsid w:val="00B12E2B"/>
    <w:rsid w:val="00B13BB1"/>
    <w:rsid w:val="00B17DFC"/>
    <w:rsid w:val="00B22FE8"/>
    <w:rsid w:val="00B3651A"/>
    <w:rsid w:val="00B478D4"/>
    <w:rsid w:val="00B52C20"/>
    <w:rsid w:val="00B61119"/>
    <w:rsid w:val="00B7010D"/>
    <w:rsid w:val="00B73E9A"/>
    <w:rsid w:val="00B7682C"/>
    <w:rsid w:val="00B7689E"/>
    <w:rsid w:val="00B8340E"/>
    <w:rsid w:val="00B900F8"/>
    <w:rsid w:val="00B94146"/>
    <w:rsid w:val="00BA05ED"/>
    <w:rsid w:val="00BA27FE"/>
    <w:rsid w:val="00BA3C67"/>
    <w:rsid w:val="00BA4FF4"/>
    <w:rsid w:val="00BB0B91"/>
    <w:rsid w:val="00BB49FF"/>
    <w:rsid w:val="00BC5365"/>
    <w:rsid w:val="00BC63FF"/>
    <w:rsid w:val="00BD3A2A"/>
    <w:rsid w:val="00BD4A38"/>
    <w:rsid w:val="00BD7835"/>
    <w:rsid w:val="00BE097F"/>
    <w:rsid w:val="00BE28D7"/>
    <w:rsid w:val="00BE2CDC"/>
    <w:rsid w:val="00BE2EF3"/>
    <w:rsid w:val="00BF4C1D"/>
    <w:rsid w:val="00C0460F"/>
    <w:rsid w:val="00C11433"/>
    <w:rsid w:val="00C1611B"/>
    <w:rsid w:val="00C222A5"/>
    <w:rsid w:val="00C54FBA"/>
    <w:rsid w:val="00C555E3"/>
    <w:rsid w:val="00C57E5A"/>
    <w:rsid w:val="00C64F32"/>
    <w:rsid w:val="00C66E40"/>
    <w:rsid w:val="00C66F38"/>
    <w:rsid w:val="00C7170D"/>
    <w:rsid w:val="00C76248"/>
    <w:rsid w:val="00C767FC"/>
    <w:rsid w:val="00C77D69"/>
    <w:rsid w:val="00C80689"/>
    <w:rsid w:val="00C94D5C"/>
    <w:rsid w:val="00C9745D"/>
    <w:rsid w:val="00CA429D"/>
    <w:rsid w:val="00CA51AD"/>
    <w:rsid w:val="00CB1739"/>
    <w:rsid w:val="00CB2F15"/>
    <w:rsid w:val="00CB603B"/>
    <w:rsid w:val="00CD0829"/>
    <w:rsid w:val="00CD3A19"/>
    <w:rsid w:val="00CD62BF"/>
    <w:rsid w:val="00CE2F18"/>
    <w:rsid w:val="00CF2B0B"/>
    <w:rsid w:val="00CF33D9"/>
    <w:rsid w:val="00CF5B0B"/>
    <w:rsid w:val="00D0236F"/>
    <w:rsid w:val="00D042B0"/>
    <w:rsid w:val="00D114D9"/>
    <w:rsid w:val="00D15278"/>
    <w:rsid w:val="00D239E0"/>
    <w:rsid w:val="00D264FC"/>
    <w:rsid w:val="00D2659A"/>
    <w:rsid w:val="00D348B0"/>
    <w:rsid w:val="00D3651D"/>
    <w:rsid w:val="00D37ED3"/>
    <w:rsid w:val="00D405E3"/>
    <w:rsid w:val="00D450DD"/>
    <w:rsid w:val="00D46A30"/>
    <w:rsid w:val="00D52F71"/>
    <w:rsid w:val="00D536EF"/>
    <w:rsid w:val="00D5728E"/>
    <w:rsid w:val="00D67BFA"/>
    <w:rsid w:val="00D85F29"/>
    <w:rsid w:val="00D97490"/>
    <w:rsid w:val="00DA20F2"/>
    <w:rsid w:val="00DB23C0"/>
    <w:rsid w:val="00DC5B0B"/>
    <w:rsid w:val="00DC69D6"/>
    <w:rsid w:val="00DD4FA9"/>
    <w:rsid w:val="00DD6957"/>
    <w:rsid w:val="00DD7423"/>
    <w:rsid w:val="00DE29D0"/>
    <w:rsid w:val="00DE3A12"/>
    <w:rsid w:val="00DE40A8"/>
    <w:rsid w:val="00DE44D7"/>
    <w:rsid w:val="00DF444E"/>
    <w:rsid w:val="00DF6085"/>
    <w:rsid w:val="00E04692"/>
    <w:rsid w:val="00E07017"/>
    <w:rsid w:val="00E108BE"/>
    <w:rsid w:val="00E1541D"/>
    <w:rsid w:val="00E2196F"/>
    <w:rsid w:val="00E2284B"/>
    <w:rsid w:val="00E32CBF"/>
    <w:rsid w:val="00E35D16"/>
    <w:rsid w:val="00E411C7"/>
    <w:rsid w:val="00E45B77"/>
    <w:rsid w:val="00E46869"/>
    <w:rsid w:val="00E552D0"/>
    <w:rsid w:val="00E74379"/>
    <w:rsid w:val="00E777A7"/>
    <w:rsid w:val="00E84F8E"/>
    <w:rsid w:val="00E85EE4"/>
    <w:rsid w:val="00E917EC"/>
    <w:rsid w:val="00E95EF0"/>
    <w:rsid w:val="00EA4FDE"/>
    <w:rsid w:val="00EB7371"/>
    <w:rsid w:val="00EC001C"/>
    <w:rsid w:val="00EC1596"/>
    <w:rsid w:val="00EC226C"/>
    <w:rsid w:val="00ED1E37"/>
    <w:rsid w:val="00EE2185"/>
    <w:rsid w:val="00EF1DAE"/>
    <w:rsid w:val="00F07C59"/>
    <w:rsid w:val="00F13588"/>
    <w:rsid w:val="00F14D4C"/>
    <w:rsid w:val="00F20D9D"/>
    <w:rsid w:val="00F33B47"/>
    <w:rsid w:val="00F526BA"/>
    <w:rsid w:val="00F56C67"/>
    <w:rsid w:val="00F57AB2"/>
    <w:rsid w:val="00F60B31"/>
    <w:rsid w:val="00F856E1"/>
    <w:rsid w:val="00F86585"/>
    <w:rsid w:val="00F935B7"/>
    <w:rsid w:val="00FA1289"/>
    <w:rsid w:val="00FB45BE"/>
    <w:rsid w:val="00FB57F3"/>
    <w:rsid w:val="00FB5F3B"/>
    <w:rsid w:val="00FD527C"/>
    <w:rsid w:val="00FE46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4D9"/>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 w:type="character" w:styleId="Strong">
    <w:name w:val="Strong"/>
    <w:basedOn w:val="DefaultParagraphFont"/>
    <w:uiPriority w:val="22"/>
    <w:qFormat/>
    <w:rsid w:val="003465FF"/>
    <w:rPr>
      <w:b/>
      <w:bCs/>
    </w:rPr>
  </w:style>
  <w:style w:type="character" w:customStyle="1" w:styleId="ui-provider">
    <w:name w:val="ui-provider"/>
    <w:basedOn w:val="DefaultParagraphFont"/>
    <w:rsid w:val="00F9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1501963865">
          <w:marLeft w:val="446"/>
          <w:marRight w:val="0"/>
          <w:marTop w:val="0"/>
          <w:marBottom w:val="0"/>
          <w:divBdr>
            <w:top w:val="none" w:sz="0" w:space="0" w:color="auto"/>
            <w:left w:val="none" w:sz="0" w:space="0" w:color="auto"/>
            <w:bottom w:val="none" w:sz="0" w:space="0" w:color="auto"/>
            <w:right w:val="none" w:sz="0" w:space="0" w:color="auto"/>
          </w:divBdr>
        </w:div>
        <w:div w:id="396369009">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sChild>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ontiersin.org/journals/public-health/articles/10.3389/fpubh.2023.1146059/full" TargetMode="External"/><Relationship Id="rId13" Type="http://schemas.openxmlformats.org/officeDocument/2006/relationships/hyperlink" Target="https://www.frontiersin.org/journals/public-health/articles/10.3389/fpubh.2023.1146059/full" TargetMode="External"/><Relationship Id="rId3" Type="http://schemas.openxmlformats.org/officeDocument/2006/relationships/hyperlink" Target="https://www.e-epih.org/journal/view.php?number=1276" TargetMode="External"/><Relationship Id="rId7" Type="http://schemas.openxmlformats.org/officeDocument/2006/relationships/hyperlink" Target="https://www.frontiersin.org/journals/public-health/articles/10.3389/fpubh.2023.1146059/full" TargetMode="External"/><Relationship Id="rId12" Type="http://schemas.openxmlformats.org/officeDocument/2006/relationships/hyperlink" Target="https://www.frontiersin.org/journals/public-health/articles/10.3389/fpubh.2023.1146059/full" TargetMode="External"/><Relationship Id="rId2" Type="http://schemas.openxmlformats.org/officeDocument/2006/relationships/hyperlink" Target="https://www.ncbi.nlm.nih.gov/pmc/articles/PMC10728614/" TargetMode="External"/><Relationship Id="rId1" Type="http://schemas.openxmlformats.org/officeDocument/2006/relationships/hyperlink" Target="https://www.who.int/news/item/01-06-2022-interim-statement-on-hybrid-immunity-and-increasing-population-seroprevalence-rates" TargetMode="External"/><Relationship Id="rId6" Type="http://schemas.openxmlformats.org/officeDocument/2006/relationships/hyperlink" Target="https://www.frontiersin.org/journals/public-health/articles/10.3389/fpubh.2023.1146059/full" TargetMode="External"/><Relationship Id="rId11" Type="http://schemas.openxmlformats.org/officeDocument/2006/relationships/hyperlink" Target="https://www.frontiersin.org/journals/public-health/articles/10.3389/fpubh.2023.1146059/full" TargetMode="External"/><Relationship Id="rId5" Type="http://schemas.openxmlformats.org/officeDocument/2006/relationships/hyperlink" Target="https://www.frontiersin.org/journals/public-health/articles/10.3389/fpubh.2023.1146059/full" TargetMode="External"/><Relationship Id="rId10" Type="http://schemas.openxmlformats.org/officeDocument/2006/relationships/hyperlink" Target="https://www.frontiersin.org/journals/public-health/articles/10.3389/fpubh.2023.1146059/full" TargetMode="External"/><Relationship Id="rId4" Type="http://schemas.openxmlformats.org/officeDocument/2006/relationships/hyperlink" Target="https://www.nature.com/articles/s41598-023-45718-8" TargetMode="External"/><Relationship Id="rId9" Type="http://schemas.openxmlformats.org/officeDocument/2006/relationships/hyperlink" Target="https://www.frontiersin.org/journals/public-health/articles/10.3389/fpubh.2023.1146059/ful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jo@uchc.edu" TargetMode="External"/><Relationship Id="rId13" Type="http://schemas.openxmlformats.org/officeDocument/2006/relationships/hyperlink" Target="https://www.nature.com/articles/s41598-023-45718-8"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1</TotalTime>
  <Pages>16</Pages>
  <Words>18900</Words>
  <Characters>107730</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Zhang, Yifan</cp:lastModifiedBy>
  <cp:revision>2</cp:revision>
  <dcterms:created xsi:type="dcterms:W3CDTF">2024-09-23T17:50:00Z</dcterms:created>
  <dcterms:modified xsi:type="dcterms:W3CDTF">2024-09-23T17:50:00Z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id="XhMnQd7X"/&gt;&lt;style id="http://www.zotero.org/styles/ieee" locale="en-US"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